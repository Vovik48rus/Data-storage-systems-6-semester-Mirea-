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75CC4163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009EC541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23E811F4" wp14:editId="39A68AA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20024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D75352" w:rsidRPr="00D75352" w14:paraId="68EEAE27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37F5763D" w14:textId="77777777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5EC5E4FD" w14:textId="77777777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D7535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49A11FE" wp14:editId="25B0E895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16B5BA6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9BEBC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23B01FEF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14:paraId="36C5DEF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6007FDC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2D9F96C8" w14:textId="4B0CE7E5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B214FF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3</w:t>
      </w:r>
    </w:p>
    <w:p w14:paraId="5E68482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 хранения 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1A5D829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326299BA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BB03F94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0383BD6D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38FD9F3A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7006BBF6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D65C381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409FE8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ИВБО-20-23. </w:t>
            </w:r>
            <w:proofErr w:type="spellStart"/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  <w:proofErr w:type="spellEnd"/>
          </w:p>
        </w:tc>
        <w:tc>
          <w:tcPr>
            <w:tcW w:w="1666" w:type="dxa"/>
            <w:gridSpan w:val="2"/>
          </w:tcPr>
          <w:p w14:paraId="1E75A87B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2CD35B3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591E4A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6D80914A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74D255A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42BC7FF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EA458A0" w14:textId="77777777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 Екатерина Сергеевна</w:t>
            </w:r>
          </w:p>
          <w:p w14:paraId="61E8EDE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FFBB9D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146D47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5B11B48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16704E82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42421B4B" w14:textId="77777777" w:rsidTr="0045473C">
        <w:tc>
          <w:tcPr>
            <w:tcW w:w="2547" w:type="dxa"/>
          </w:tcPr>
          <w:p w14:paraId="7852A955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6371FFC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BD2D4FF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D1DF23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0E256B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625747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5F0AAE1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CD855E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265846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B94F6F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CD39808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C7C4220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601899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4080FA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44DD43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8D3D5B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1BAB81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335A99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 w:rsidR="007441CB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6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9572558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6CD39D" w14:textId="19C34468" w:rsidR="00B214FF" w:rsidRDefault="00B214FF" w:rsidP="00B214FF">
          <w:pPr>
            <w:pStyle w:val="a"/>
            <w:numPr>
              <w:ilvl w:val="0"/>
              <w:numId w:val="0"/>
            </w:numPr>
            <w:ind w:left="709"/>
            <w:outlineLvl w:val="9"/>
          </w:pPr>
          <w:r w:rsidRPr="00B214FF">
            <w:t>СОДЕРЖАНИЕ</w:t>
          </w:r>
        </w:p>
        <w:p w14:paraId="1FD7FC1B" w14:textId="28D00215" w:rsidR="00FB5421" w:rsidRDefault="00B214F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76154" w:history="1">
            <w:r w:rsidR="00FB5421" w:rsidRPr="00E72553">
              <w:rPr>
                <w:rStyle w:val="af2"/>
                <w:noProof/>
              </w:rPr>
              <w:t>1 ВВЕДЕНИЕ</w:t>
            </w:r>
            <w:r w:rsidR="00FB5421">
              <w:rPr>
                <w:noProof/>
                <w:webHidden/>
              </w:rPr>
              <w:tab/>
            </w:r>
            <w:r w:rsidR="00FB5421">
              <w:rPr>
                <w:noProof/>
                <w:webHidden/>
              </w:rPr>
              <w:fldChar w:fldCharType="begin"/>
            </w:r>
            <w:r w:rsidR="00FB5421">
              <w:rPr>
                <w:noProof/>
                <w:webHidden/>
              </w:rPr>
              <w:instrText xml:space="preserve"> PAGEREF _Toc228176154 \h </w:instrText>
            </w:r>
            <w:r w:rsidR="00FB5421">
              <w:rPr>
                <w:noProof/>
                <w:webHidden/>
              </w:rPr>
            </w:r>
            <w:r w:rsidR="00FB5421">
              <w:rPr>
                <w:noProof/>
                <w:webHidden/>
              </w:rPr>
              <w:fldChar w:fldCharType="separate"/>
            </w:r>
            <w:r w:rsidR="00FB5421">
              <w:rPr>
                <w:noProof/>
                <w:webHidden/>
              </w:rPr>
              <w:t>3</w:t>
            </w:r>
            <w:r w:rsidR="00FB5421">
              <w:rPr>
                <w:noProof/>
                <w:webHidden/>
              </w:rPr>
              <w:fldChar w:fldCharType="end"/>
            </w:r>
          </w:hyperlink>
        </w:p>
        <w:p w14:paraId="3BEF5A6C" w14:textId="67E7E10B" w:rsidR="00FB5421" w:rsidRDefault="00FB542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5" w:history="1">
            <w:r w:rsidRPr="00E72553">
              <w:rPr>
                <w:rStyle w:val="af2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B291" w14:textId="3EA80AB0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6" w:history="1">
            <w:r w:rsidRPr="00E72553">
              <w:rPr>
                <w:rStyle w:val="af2"/>
                <w:noProof/>
              </w:rPr>
              <w:t>2.1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5837" w14:textId="7F35955D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7" w:history="1">
            <w:r w:rsidRPr="00E72553">
              <w:rPr>
                <w:rStyle w:val="af2"/>
                <w:noProof/>
              </w:rPr>
              <w:t>2.2 Введение и обоснование архитектурных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1345" w14:textId="0C04A8A1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8" w:history="1">
            <w:r w:rsidRPr="00E72553">
              <w:rPr>
                <w:rStyle w:val="af2"/>
                <w:noProof/>
              </w:rPr>
              <w:t>2.3 Выбор и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F702" w14:textId="27EA7504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59" w:history="1">
            <w:r w:rsidRPr="00E72553">
              <w:rPr>
                <w:rStyle w:val="af2"/>
                <w:noProof/>
                <w:lang w:val="en-US"/>
              </w:rPr>
              <w:t>2.4</w:t>
            </w:r>
            <w:r w:rsidRPr="00E72553">
              <w:rPr>
                <w:rStyle w:val="af2"/>
                <w:noProof/>
              </w:rPr>
              <w:t xml:space="preserve"> Требования к классической СХД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09BB" w14:textId="23F1C78E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0" w:history="1">
            <w:r w:rsidRPr="00E72553">
              <w:rPr>
                <w:rStyle w:val="af2"/>
                <w:noProof/>
              </w:rPr>
              <w:t>2.4.1. Классическое решение с несколькими контролерами подставляемое вендором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041B" w14:textId="377D168A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1" w:history="1">
            <w:r w:rsidRPr="00E72553">
              <w:rPr>
                <w:rStyle w:val="af2"/>
                <w:noProof/>
              </w:rPr>
              <w:t>2.4.2. Классическая СХД с несколькими контролерами и лицензионным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C49FD" w14:textId="44D5D384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2" w:history="1">
            <w:r w:rsidRPr="00E72553">
              <w:rPr>
                <w:rStyle w:val="af2"/>
                <w:noProof/>
                <w:lang w:val="en-US"/>
              </w:rPr>
              <w:t>2.4.3.</w:t>
            </w:r>
            <w:r w:rsidRPr="00E72553">
              <w:rPr>
                <w:rStyle w:val="af2"/>
                <w:noProof/>
              </w:rPr>
              <w:t xml:space="preserve"> Классическая СХД с одним контролером и open source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F4202" w14:textId="255E70DB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3" w:history="1">
            <w:r w:rsidRPr="00E72553">
              <w:rPr>
                <w:rStyle w:val="af2"/>
                <w:noProof/>
                <w:lang w:val="en-US"/>
              </w:rPr>
              <w:t>2.4.4.</w:t>
            </w:r>
            <w:r w:rsidRPr="00E72553">
              <w:rPr>
                <w:rStyle w:val="af2"/>
                <w:noProof/>
              </w:rPr>
              <w:t xml:space="preserve"> Распределенная СХД подставляемое вендором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0B0F" w14:textId="61640FCE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4" w:history="1">
            <w:r w:rsidRPr="00E72553">
              <w:rPr>
                <w:rStyle w:val="af2"/>
                <w:noProof/>
                <w:lang w:val="en-US"/>
              </w:rPr>
              <w:t>2.4.5.</w:t>
            </w:r>
            <w:r w:rsidRPr="00E72553">
              <w:rPr>
                <w:rStyle w:val="af2"/>
                <w:noProof/>
              </w:rPr>
              <w:t xml:space="preserve"> Распределенная СХД с open source ПО компании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3177" w14:textId="7F31FB0F" w:rsidR="00FB5421" w:rsidRDefault="00FB5421">
          <w:pPr>
            <w:pStyle w:val="32"/>
            <w:tabs>
              <w:tab w:val="right" w:leader="dot" w:pos="9628"/>
            </w:tabs>
            <w:rPr>
              <w:noProof/>
            </w:rPr>
          </w:pPr>
          <w:hyperlink w:anchor="_Toc228176165" w:history="1">
            <w:r w:rsidRPr="00E72553">
              <w:rPr>
                <w:rStyle w:val="af2"/>
                <w:noProof/>
              </w:rPr>
              <w:t>2.4.6. Распределенная СХД с open source ПО, а именно Ceph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B752E" w14:textId="3C4931D5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6" w:history="1">
            <w:r w:rsidRPr="00E72553">
              <w:rPr>
                <w:rStyle w:val="af2"/>
                <w:noProof/>
              </w:rPr>
              <w:t>2.5 Проектирование логической архитектуры и политик управления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1C1B" w14:textId="0C976764" w:rsidR="00FB5421" w:rsidRDefault="00FB542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7" w:history="1">
            <w:r w:rsidRPr="00E72553">
              <w:rPr>
                <w:rStyle w:val="af2"/>
                <w:noProof/>
                <w:lang w:val="en-US"/>
              </w:rPr>
              <w:t>3</w:t>
            </w:r>
            <w:r w:rsidRPr="00E72553">
              <w:rPr>
                <w:rStyle w:val="af2"/>
                <w:noProof/>
              </w:rPr>
              <w:t xml:space="preserve"> 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3310" w14:textId="13C2FB24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8" w:history="1">
            <w:r w:rsidRPr="00E72553">
              <w:rPr>
                <w:rStyle w:val="af2"/>
                <w:noProof/>
                <w:lang w:val="en-US"/>
              </w:rPr>
              <w:t>3.1</w:t>
            </w:r>
            <w:r w:rsidRPr="00E72553">
              <w:rPr>
                <w:rStyle w:val="af2"/>
                <w:noProof/>
              </w:rPr>
              <w:t xml:space="preserve"> Подготовка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E55F" w14:textId="5BE48D2E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69" w:history="1">
            <w:r w:rsidRPr="00E72553">
              <w:rPr>
                <w:rStyle w:val="af2"/>
                <w:noProof/>
                <w:lang w:val="en-US"/>
              </w:rPr>
              <w:t>3.2</w:t>
            </w:r>
            <w:r w:rsidRPr="00E72553">
              <w:rPr>
                <w:rStyle w:val="af2"/>
                <w:noProof/>
              </w:rPr>
              <w:t xml:space="preserve"> Развертывание и конфигурирование СХД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5150" w14:textId="775AF361" w:rsidR="00FB5421" w:rsidRDefault="00FB542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70" w:history="1">
            <w:r w:rsidRPr="00E72553">
              <w:rPr>
                <w:rStyle w:val="af2"/>
                <w:noProof/>
                <w:lang w:val="en-US"/>
              </w:rPr>
              <w:t>3.3</w:t>
            </w:r>
            <w:r w:rsidRPr="00E72553">
              <w:rPr>
                <w:rStyle w:val="af2"/>
                <w:noProof/>
              </w:rPr>
              <w:t xml:space="preserve"> Тестирование и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682B" w14:textId="33137312" w:rsidR="00FB5421" w:rsidRDefault="00FB542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176171" w:history="1">
            <w:r w:rsidRPr="00E72553">
              <w:rPr>
                <w:rStyle w:val="af2"/>
                <w:noProof/>
              </w:rPr>
              <w:t>4 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204E" w14:textId="21320813" w:rsidR="00B214FF" w:rsidRDefault="00B214FF">
          <w:r>
            <w:rPr>
              <w:b/>
              <w:bCs/>
            </w:rPr>
            <w:fldChar w:fldCharType="end"/>
          </w:r>
        </w:p>
      </w:sdtContent>
    </w:sdt>
    <w:p w14:paraId="14981365" w14:textId="600C0049" w:rsidR="004D41EA" w:rsidRDefault="00B214FF" w:rsidP="00B214FF">
      <w:pPr>
        <w:pStyle w:val="a"/>
      </w:pPr>
      <w:bookmarkStart w:id="0" w:name="_Toc228176154"/>
      <w:r w:rsidRPr="00B214FF">
        <w:lastRenderedPageBreak/>
        <w:t>ВВЕДЕНИЕ</w:t>
      </w:r>
      <w:bookmarkEnd w:id="0"/>
    </w:p>
    <w:p w14:paraId="3CEEFE1F" w14:textId="43997AD6" w:rsidR="00B214FF" w:rsidRDefault="00B214FF" w:rsidP="00B214FF">
      <w:r w:rsidRPr="00B214FF">
        <w:t xml:space="preserve">Цель: </w:t>
      </w:r>
    </w:p>
    <w:p w14:paraId="51688C59" w14:textId="5B6D031C" w:rsidR="00B214FF" w:rsidRPr="00B929CB" w:rsidRDefault="00B214FF" w:rsidP="00B214FF">
      <w:r>
        <w:t>Тема курсовой работы</w:t>
      </w:r>
      <w:r w:rsidRPr="00B214FF">
        <w:t>: Проектирование и развертывание инфраструктуры аналитической платформы для хранения и обработки данных</w:t>
      </w:r>
    </w:p>
    <w:p w14:paraId="299F62C5" w14:textId="44A6DC14" w:rsidR="00B214FF" w:rsidRDefault="00B214FF" w:rsidP="00B214FF">
      <w:pPr>
        <w:pStyle w:val="a"/>
        <w:rPr>
          <w:lang w:val="en-US"/>
        </w:rPr>
      </w:pPr>
      <w:bookmarkStart w:id="1" w:name="_Toc228176167"/>
      <w:r>
        <w:lastRenderedPageBreak/>
        <w:t>Развертывание</w:t>
      </w:r>
      <w:bookmarkEnd w:id="1"/>
    </w:p>
    <w:p w14:paraId="6503FD0D" w14:textId="090BCD0C" w:rsidR="0043345C" w:rsidRPr="0043345C" w:rsidRDefault="0043345C" w:rsidP="0043345C">
      <w:pPr>
        <w:pStyle w:val="2"/>
        <w:rPr>
          <w:lang w:val="en-US"/>
        </w:rPr>
      </w:pPr>
      <w:proofErr w:type="spellStart"/>
      <w:r w:rsidRPr="0043345C">
        <w:rPr>
          <w:lang w:val="en-US"/>
        </w:rPr>
        <w:t>Краткое</w:t>
      </w:r>
      <w:proofErr w:type="spellEnd"/>
      <w:r w:rsidRPr="0043345C">
        <w:rPr>
          <w:lang w:val="en-US"/>
        </w:rPr>
        <w:t xml:space="preserve"> </w:t>
      </w:r>
      <w:proofErr w:type="spellStart"/>
      <w:r w:rsidRPr="0043345C">
        <w:rPr>
          <w:lang w:val="en-US"/>
        </w:rPr>
        <w:t>описание</w:t>
      </w:r>
      <w:proofErr w:type="spellEnd"/>
      <w:r w:rsidRPr="0043345C">
        <w:rPr>
          <w:lang w:val="en-US"/>
        </w:rPr>
        <w:t xml:space="preserve"> </w:t>
      </w:r>
      <w:proofErr w:type="spellStart"/>
      <w:r w:rsidRPr="0043345C">
        <w:rPr>
          <w:lang w:val="en-US"/>
        </w:rPr>
        <w:t>прототипа</w:t>
      </w:r>
      <w:proofErr w:type="spellEnd"/>
    </w:p>
    <w:p w14:paraId="11B22CF7" w14:textId="2549A62C" w:rsidR="00B929CB" w:rsidRDefault="006450C5" w:rsidP="00B929CB">
      <w:r>
        <w:t>Т.</w:t>
      </w:r>
      <w:proofErr w:type="gramStart"/>
      <w:r>
        <w:t>к бюджет</w:t>
      </w:r>
      <w:proofErr w:type="gramEnd"/>
      <w:r>
        <w:t xml:space="preserve"> на этап развертывания не был выделен, то на замену лицензионного ПО и аппаратуры будет использоваться </w:t>
      </w:r>
      <w:r>
        <w:rPr>
          <w:lang w:val="en-US"/>
        </w:rPr>
        <w:t>Open</w:t>
      </w:r>
      <w:r w:rsidRPr="006450C5">
        <w:t xml:space="preserve"> </w:t>
      </w:r>
      <w:r>
        <w:rPr>
          <w:lang w:val="en-US"/>
        </w:rPr>
        <w:t>Source</w:t>
      </w:r>
      <w:r w:rsidRPr="006450C5">
        <w:t xml:space="preserve"> </w:t>
      </w:r>
      <w:r>
        <w:t>ПО и вложенная виртуализация.</w:t>
      </w:r>
    </w:p>
    <w:p w14:paraId="681E189D" w14:textId="7E3EE1CD" w:rsidR="006450C5" w:rsidRDefault="006450C5" w:rsidP="00B929CB">
      <w:pPr>
        <w:rPr>
          <w:lang w:val="en-US"/>
        </w:rPr>
      </w:pPr>
      <w:r>
        <w:t xml:space="preserve">В качестве </w:t>
      </w:r>
      <w:r>
        <w:rPr>
          <w:lang w:val="en-US"/>
        </w:rPr>
        <w:t>S</w:t>
      </w:r>
      <w:r w:rsidRPr="006450C5">
        <w:t xml:space="preserve">3 </w:t>
      </w:r>
      <w:r>
        <w:t xml:space="preserve">было выбрано ПО </w:t>
      </w:r>
      <w:r>
        <w:rPr>
          <w:lang w:val="en-US"/>
        </w:rPr>
        <w:t>Garage</w:t>
      </w:r>
      <w:r w:rsidRPr="006450C5">
        <w:t xml:space="preserve"> </w:t>
      </w:r>
      <w:r>
        <w:rPr>
          <w:lang w:val="en-US"/>
        </w:rPr>
        <w:t>S</w:t>
      </w:r>
      <w:r w:rsidRPr="006450C5">
        <w:t xml:space="preserve">3. </w:t>
      </w:r>
      <w:r>
        <w:t xml:space="preserve">В качестве системы виртуализации бал выбран </w:t>
      </w:r>
      <w:r>
        <w:rPr>
          <w:lang w:val="en-US"/>
        </w:rPr>
        <w:t>Proxmox</w:t>
      </w:r>
      <w:r w:rsidRPr="006450C5">
        <w:t xml:space="preserve">. </w:t>
      </w:r>
      <w:r>
        <w:t xml:space="preserve">В качестве СРК был выбран </w:t>
      </w:r>
      <w:r>
        <w:rPr>
          <w:lang w:val="en-US"/>
        </w:rPr>
        <w:t>PBS.</w:t>
      </w:r>
    </w:p>
    <w:p w14:paraId="150486FD" w14:textId="69BB6070" w:rsidR="006450C5" w:rsidRPr="006450C5" w:rsidRDefault="006450C5" w:rsidP="006450C5">
      <w:pPr>
        <w:rPr>
          <w:lang w:val="en-US"/>
        </w:rPr>
      </w:pPr>
      <w:r>
        <w:t xml:space="preserve">В качестве системы мониторинга был выбран </w:t>
      </w:r>
      <w:proofErr w:type="spellStart"/>
      <w:r>
        <w:rPr>
          <w:lang w:val="en-US"/>
        </w:rPr>
        <w:t>Prometheos</w:t>
      </w:r>
      <w:proofErr w:type="spellEnd"/>
      <w:r w:rsidRPr="006450C5">
        <w:t xml:space="preserve"> + </w:t>
      </w:r>
      <w:proofErr w:type="spellStart"/>
      <w:r>
        <w:rPr>
          <w:lang w:val="en-US"/>
        </w:rPr>
        <w:t>Garfaga</w:t>
      </w:r>
      <w:proofErr w:type="spellEnd"/>
      <w:r w:rsidRPr="006450C5">
        <w:t>.</w:t>
      </w:r>
    </w:p>
    <w:p w14:paraId="6590D706" w14:textId="65D51CA3" w:rsidR="00B929CB" w:rsidRDefault="006450C5" w:rsidP="00B929CB">
      <w:pPr>
        <w:rPr>
          <w:lang w:val="en-US"/>
        </w:rPr>
      </w:pPr>
      <w:r>
        <w:t xml:space="preserve">В качестве эмулирования нагрузки на РСХД выступает самописные скрипты. Для проверки доступности к вычислительному кластеру был выбран </w:t>
      </w:r>
      <w:r w:rsidR="00094E54">
        <w:rPr>
          <w:lang w:val="en-US"/>
        </w:rPr>
        <w:t>web</w:t>
      </w:r>
      <w:r w:rsidR="00094E54" w:rsidRPr="00094E54">
        <w:t xml:space="preserve"> </w:t>
      </w:r>
      <w:r w:rsidR="00094E54">
        <w:t xml:space="preserve">сервер </w:t>
      </w:r>
      <w:r w:rsidR="00094E54">
        <w:rPr>
          <w:lang w:val="en-US"/>
        </w:rPr>
        <w:t>nginx</w:t>
      </w:r>
      <w:r w:rsidR="00094E54" w:rsidRPr="00094E54">
        <w:t>.</w:t>
      </w:r>
    </w:p>
    <w:p w14:paraId="2E78EDE1" w14:textId="00C825F6" w:rsidR="00094E54" w:rsidRDefault="00094E54" w:rsidP="00094E54">
      <w:pPr>
        <w:pStyle w:val="af5"/>
        <w:rPr>
          <w:lang w:val="en-US"/>
        </w:rPr>
      </w:pPr>
      <w:r w:rsidRPr="00094E54">
        <w:rPr>
          <w:lang w:val="en-US"/>
        </w:rPr>
        <w:drawing>
          <wp:inline distT="0" distB="0" distL="0" distR="0" wp14:anchorId="1964F6FB" wp14:editId="27420676">
            <wp:extent cx="6120130" cy="2369185"/>
            <wp:effectExtent l="0" t="0" r="0" b="0"/>
            <wp:docPr id="92246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6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7E83" w14:textId="790E09EE" w:rsidR="00094E54" w:rsidRDefault="00094E54" w:rsidP="00094E54">
      <w:pPr>
        <w:pStyle w:val="af5"/>
      </w:pPr>
      <w:r>
        <w:t>Рисунок</w:t>
      </w:r>
      <w:r w:rsidRPr="00094E54">
        <w:t xml:space="preserve"> 1 – </w:t>
      </w:r>
      <w:r w:rsidRPr="00094E54">
        <w:t xml:space="preserve">Развернутый Proxmox кластер из </w:t>
      </w:r>
      <w:r w:rsidRPr="00094E54">
        <w:t>3-х</w:t>
      </w:r>
      <w:r w:rsidRPr="00094E54">
        <w:t xml:space="preserve"> нод</w:t>
      </w:r>
    </w:p>
    <w:p w14:paraId="50C412F9" w14:textId="0DB95579" w:rsidR="00094E54" w:rsidRDefault="0043345C" w:rsidP="00094E54">
      <w:pPr>
        <w:pStyle w:val="af5"/>
        <w:rPr>
          <w:lang w:val="en-US"/>
        </w:rPr>
      </w:pPr>
      <w:r w:rsidRPr="0043345C">
        <w:rPr>
          <w:lang w:val="en-US"/>
        </w:rPr>
        <w:drawing>
          <wp:inline distT="0" distB="0" distL="0" distR="0" wp14:anchorId="1A10C618" wp14:editId="0EBFDD16">
            <wp:extent cx="6120130" cy="1109980"/>
            <wp:effectExtent l="0" t="0" r="0" b="0"/>
            <wp:docPr id="209727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2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72F8" w14:textId="4EFFA2B5" w:rsidR="0043345C" w:rsidRPr="0043345C" w:rsidRDefault="0043345C" w:rsidP="0043345C">
      <w:pPr>
        <w:pStyle w:val="af5"/>
      </w:pPr>
      <w:r>
        <w:t>Рисунок</w:t>
      </w:r>
      <w:r w:rsidRPr="00094E54">
        <w:t xml:space="preserve"> </w:t>
      </w:r>
      <w:r w:rsidRPr="0043345C">
        <w:t>2</w:t>
      </w:r>
      <w:r w:rsidRPr="00094E54">
        <w:t xml:space="preserve"> – Развернутый </w:t>
      </w:r>
      <w:r>
        <w:rPr>
          <w:lang w:val="en-US"/>
        </w:rPr>
        <w:t>Garage</w:t>
      </w:r>
      <w:r w:rsidRPr="0043345C">
        <w:t xml:space="preserve"> </w:t>
      </w:r>
      <w:r w:rsidRPr="00094E54">
        <w:t>кластер из 3-х нод</w:t>
      </w:r>
    </w:p>
    <w:p w14:paraId="6F33E2A4" w14:textId="546165EE" w:rsidR="0043345C" w:rsidRDefault="0043345C" w:rsidP="00094E54">
      <w:pPr>
        <w:pStyle w:val="af5"/>
        <w:rPr>
          <w:lang w:val="en-US"/>
        </w:rPr>
      </w:pPr>
      <w:r w:rsidRPr="0043345C">
        <w:rPr>
          <w:lang w:val="en-US"/>
        </w:rPr>
        <w:drawing>
          <wp:inline distT="0" distB="0" distL="0" distR="0" wp14:anchorId="37904CD4" wp14:editId="49CBA9A7">
            <wp:extent cx="6120130" cy="788035"/>
            <wp:effectExtent l="0" t="0" r="0" b="0"/>
            <wp:docPr id="130403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F6CC" w14:textId="7CF2CF9F" w:rsidR="0043345C" w:rsidRPr="0043345C" w:rsidRDefault="0043345C" w:rsidP="0043345C">
      <w:pPr>
        <w:pStyle w:val="af5"/>
      </w:pPr>
      <w:r>
        <w:t>Рисунок</w:t>
      </w:r>
      <w:r w:rsidRPr="0043345C">
        <w:t xml:space="preserve"> 3</w:t>
      </w:r>
      <w:r w:rsidRPr="00094E54">
        <w:t xml:space="preserve"> – Развернутый Proxmox кластер из 3-х нод</w:t>
      </w:r>
    </w:p>
    <w:p w14:paraId="7C8A09FB" w14:textId="70E1DC7F" w:rsidR="0043345C" w:rsidRDefault="0043345C" w:rsidP="00094E54">
      <w:pPr>
        <w:pStyle w:val="af5"/>
        <w:rPr>
          <w:lang w:val="en-US"/>
        </w:rPr>
      </w:pPr>
      <w:r w:rsidRPr="00127004">
        <w:rPr>
          <w:noProof/>
        </w:rPr>
        <w:lastRenderedPageBreak/>
        <w:drawing>
          <wp:inline distT="0" distB="0" distL="0" distR="0" wp14:anchorId="23D4E775" wp14:editId="39C02C86">
            <wp:extent cx="5940425" cy="2647315"/>
            <wp:effectExtent l="0" t="0" r="3175" b="635"/>
            <wp:docPr id="1077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1432" w14:textId="6D81DD21" w:rsidR="0043345C" w:rsidRDefault="0043345C" w:rsidP="0043345C">
      <w:pPr>
        <w:pStyle w:val="af5"/>
      </w:pPr>
      <w:r>
        <w:t>Рисунок</w:t>
      </w:r>
      <w:r w:rsidRPr="00094E54">
        <w:t xml:space="preserve"> </w:t>
      </w:r>
      <w:r>
        <w:rPr>
          <w:lang w:val="en-US"/>
        </w:rPr>
        <w:t>4</w:t>
      </w:r>
      <w:r w:rsidRPr="00094E54">
        <w:t xml:space="preserve"> –</w:t>
      </w:r>
      <w:r>
        <w:t xml:space="preserve"> Конфигурация </w:t>
      </w:r>
      <w:r>
        <w:rPr>
          <w:lang w:val="en-US"/>
        </w:rPr>
        <w:t>Garage</w:t>
      </w:r>
    </w:p>
    <w:p w14:paraId="2AA080A2" w14:textId="6A34EBD8" w:rsidR="00631DB3" w:rsidRDefault="00327D03" w:rsidP="0043345C">
      <w:pPr>
        <w:pStyle w:val="af5"/>
      </w:pPr>
      <w:r w:rsidRPr="00327D03">
        <w:rPr>
          <w:lang w:val="en-US"/>
        </w:rPr>
        <w:drawing>
          <wp:inline distT="0" distB="0" distL="0" distR="0" wp14:anchorId="0B48BB21" wp14:editId="3678E197">
            <wp:extent cx="6120130" cy="3393440"/>
            <wp:effectExtent l="0" t="0" r="0" b="0"/>
            <wp:docPr id="43349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9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3D2B" w14:textId="63EA9137" w:rsidR="00327D03" w:rsidRPr="00327D03" w:rsidRDefault="00327D03" w:rsidP="00327D03">
      <w:pPr>
        <w:pStyle w:val="af5"/>
      </w:pPr>
      <w:r>
        <w:t xml:space="preserve">Рисунок 1 – мониторинг дисков </w:t>
      </w:r>
      <w:r>
        <w:t>метаданных</w:t>
      </w:r>
    </w:p>
    <w:p w14:paraId="1C970010" w14:textId="0ABE40B7" w:rsidR="00327D03" w:rsidRDefault="00327D03" w:rsidP="0043345C">
      <w:pPr>
        <w:pStyle w:val="af5"/>
        <w:rPr>
          <w:lang w:val="en-US"/>
        </w:rPr>
      </w:pPr>
      <w:r w:rsidRPr="00327D03">
        <w:rPr>
          <w:lang w:val="en-US"/>
        </w:rPr>
        <w:drawing>
          <wp:inline distT="0" distB="0" distL="0" distR="0" wp14:anchorId="3FC55FBB" wp14:editId="6DE0EE19">
            <wp:extent cx="6120130" cy="1198245"/>
            <wp:effectExtent l="0" t="0" r="0" b="1905"/>
            <wp:docPr id="18993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3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80AE" w14:textId="7C5D53BD" w:rsidR="00327D03" w:rsidRPr="00327D03" w:rsidRDefault="00327D03" w:rsidP="0043345C">
      <w:pPr>
        <w:pStyle w:val="af5"/>
      </w:pPr>
      <w:r>
        <w:t>Рисунок 1 – мониторинг дисков данных</w:t>
      </w:r>
    </w:p>
    <w:p w14:paraId="1271FE62" w14:textId="0DE290C1" w:rsidR="0043345C" w:rsidRDefault="0043345C" w:rsidP="0043345C">
      <w:pPr>
        <w:pStyle w:val="2"/>
      </w:pPr>
      <w:r w:rsidRPr="00327D03">
        <w:lastRenderedPageBreak/>
        <w:t xml:space="preserve">Развертывание и настройка </w:t>
      </w:r>
      <w:r w:rsidRPr="0043345C">
        <w:rPr>
          <w:lang w:val="en-US"/>
        </w:rPr>
        <w:t>backup</w:t>
      </w:r>
      <w:r w:rsidRPr="00327D03">
        <w:t>-инфраструктуры</w:t>
      </w:r>
    </w:p>
    <w:p w14:paraId="0AF144E0" w14:textId="7DD1066E" w:rsidR="00F06127" w:rsidRDefault="00FF0299" w:rsidP="00F06127">
      <w:r>
        <w:t xml:space="preserve">Для каждой ноды </w:t>
      </w:r>
      <w:r>
        <w:rPr>
          <w:lang w:val="en-US"/>
        </w:rPr>
        <w:t>garage</w:t>
      </w:r>
      <w:r w:rsidRPr="00FF0299">
        <w:t xml:space="preserve"> </w:t>
      </w:r>
      <w:r>
        <w:t xml:space="preserve">были добавлены диски, их количество аналогично количеству дисков в виндзорской </w:t>
      </w:r>
      <w:proofErr w:type="spellStart"/>
      <w:r>
        <w:t>рсхд</w:t>
      </w:r>
      <w:proofErr w:type="spellEnd"/>
      <w:r>
        <w:t xml:space="preserve"> </w:t>
      </w:r>
      <w:r w:rsidRPr="00FF0299">
        <w:t>TATLIN.OBJECT</w:t>
      </w:r>
      <w:r>
        <w:t xml:space="preserve"> в минимальной комплектации. Но для обеспечения </w:t>
      </w:r>
      <w:proofErr w:type="spellStart"/>
      <w:r w:rsidRPr="00FF0299">
        <w:t>quorum</w:t>
      </w:r>
      <w:proofErr w:type="spellEnd"/>
      <w:r>
        <w:rPr>
          <w:lang w:val="en-US"/>
        </w:rPr>
        <w:t xml:space="preserve"> </w:t>
      </w:r>
      <w:r>
        <w:t>было развернуто не 4, а 3 узла.</w:t>
      </w:r>
    </w:p>
    <w:p w14:paraId="6B12EFB0" w14:textId="3001C511" w:rsidR="00FF0299" w:rsidRPr="00FF0299" w:rsidRDefault="00FF0299" w:rsidP="00F06127">
      <w:r>
        <w:t xml:space="preserve">Конфигурация </w:t>
      </w:r>
      <w:r w:rsidR="00CD5FD0">
        <w:t>устройств,</w:t>
      </w:r>
      <w:r>
        <w:t xml:space="preserve"> подключенных к узлам представлено на рисунках.</w:t>
      </w:r>
    </w:p>
    <w:p w14:paraId="42C17D82" w14:textId="5669F213" w:rsidR="0043345C" w:rsidRDefault="00F06127" w:rsidP="00F06127">
      <w:pPr>
        <w:pStyle w:val="af5"/>
      </w:pPr>
      <w:r w:rsidRPr="00F06127">
        <w:rPr>
          <w:lang w:val="en-US"/>
        </w:rPr>
        <w:drawing>
          <wp:inline distT="0" distB="0" distL="0" distR="0" wp14:anchorId="3978A9A1" wp14:editId="10F98CE4">
            <wp:extent cx="6120130" cy="5720715"/>
            <wp:effectExtent l="0" t="0" r="0" b="0"/>
            <wp:docPr id="167508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1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43A7" w14:textId="0D62BCCB" w:rsidR="00F06127" w:rsidRDefault="00F06127" w:rsidP="00F06127">
      <w:pPr>
        <w:pStyle w:val="af5"/>
        <w:rPr>
          <w:lang w:val="en-US"/>
        </w:rPr>
      </w:pPr>
      <w:r>
        <w:t xml:space="preserve">Рисунок </w:t>
      </w:r>
      <w:r w:rsidRPr="00094E54">
        <w:t>–</w:t>
      </w:r>
      <w:r>
        <w:t xml:space="preserve"> 1 Нода </w:t>
      </w:r>
      <w:r>
        <w:rPr>
          <w:lang w:val="en-US"/>
        </w:rPr>
        <w:t>Garage S3</w:t>
      </w:r>
    </w:p>
    <w:p w14:paraId="0C6EB297" w14:textId="662BFF68" w:rsidR="00F06127" w:rsidRDefault="00F06127" w:rsidP="00F06127">
      <w:pPr>
        <w:pStyle w:val="af5"/>
        <w:rPr>
          <w:lang w:val="en-US"/>
        </w:rPr>
      </w:pPr>
      <w:r w:rsidRPr="00F06127">
        <w:rPr>
          <w:lang w:val="en-US"/>
        </w:rPr>
        <w:lastRenderedPageBreak/>
        <w:drawing>
          <wp:inline distT="0" distB="0" distL="0" distR="0" wp14:anchorId="40F21EE9" wp14:editId="2BB8D2DD">
            <wp:extent cx="6120130" cy="5663565"/>
            <wp:effectExtent l="0" t="0" r="0" b="0"/>
            <wp:docPr id="64433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34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E9AF" w14:textId="04EF937A" w:rsidR="00F06127" w:rsidRDefault="00F06127" w:rsidP="00F06127">
      <w:pPr>
        <w:pStyle w:val="af5"/>
        <w:rPr>
          <w:lang w:val="en-US"/>
        </w:rPr>
      </w:pPr>
      <w:r>
        <w:t xml:space="preserve">Рисунок </w:t>
      </w:r>
      <w:r w:rsidRPr="00094E54">
        <w:t>–</w:t>
      </w:r>
      <w:r>
        <w:t xml:space="preserve"> </w:t>
      </w:r>
      <w:r>
        <w:rPr>
          <w:lang w:val="en-US"/>
        </w:rPr>
        <w:t>2</w:t>
      </w:r>
      <w:r>
        <w:t xml:space="preserve"> Нода </w:t>
      </w:r>
      <w:r>
        <w:rPr>
          <w:lang w:val="en-US"/>
        </w:rPr>
        <w:t>Garage S3</w:t>
      </w:r>
    </w:p>
    <w:p w14:paraId="28F3EEE1" w14:textId="2F56DE6A" w:rsidR="00F06127" w:rsidRDefault="00F06127" w:rsidP="00F06127">
      <w:pPr>
        <w:pStyle w:val="af5"/>
        <w:rPr>
          <w:lang w:val="en-US"/>
        </w:rPr>
      </w:pPr>
      <w:r w:rsidRPr="00F06127">
        <w:rPr>
          <w:lang w:val="en-US"/>
        </w:rPr>
        <w:lastRenderedPageBreak/>
        <w:drawing>
          <wp:inline distT="0" distB="0" distL="0" distR="0" wp14:anchorId="329F5A41" wp14:editId="2D7D2381">
            <wp:extent cx="6120130" cy="5618480"/>
            <wp:effectExtent l="0" t="0" r="0" b="1270"/>
            <wp:docPr id="70771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9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C202" w14:textId="66BD6474" w:rsidR="00F06127" w:rsidRPr="00F06127" w:rsidRDefault="00F06127" w:rsidP="00F06127">
      <w:pPr>
        <w:pStyle w:val="af5"/>
      </w:pPr>
      <w:r>
        <w:t xml:space="preserve">Рисунок </w:t>
      </w:r>
      <w:r w:rsidRPr="00094E54">
        <w:t>–</w:t>
      </w:r>
      <w:r>
        <w:t xml:space="preserve"> 3 </w:t>
      </w:r>
      <w:r>
        <w:t xml:space="preserve">Нода </w:t>
      </w:r>
      <w:r>
        <w:rPr>
          <w:lang w:val="en-US"/>
        </w:rPr>
        <w:t>Garage</w:t>
      </w:r>
      <w:r w:rsidRPr="00FF0299">
        <w:t xml:space="preserve"> </w:t>
      </w:r>
      <w:r>
        <w:rPr>
          <w:lang w:val="en-US"/>
        </w:rPr>
        <w:t>S</w:t>
      </w:r>
      <w:r w:rsidRPr="00FF0299">
        <w:t>3</w:t>
      </w:r>
    </w:p>
    <w:p w14:paraId="4977AEBB" w14:textId="29719F5D" w:rsidR="00F06127" w:rsidRDefault="00FF0299" w:rsidP="0043345C">
      <w:r>
        <w:t>Был создан к</w:t>
      </w:r>
      <w:r>
        <w:t xml:space="preserve">ластер </w:t>
      </w:r>
      <w:r>
        <w:rPr>
          <w:lang w:val="en-US"/>
        </w:rPr>
        <w:t>Garage</w:t>
      </w:r>
      <w:r>
        <w:t>, его конфигурация представлена на рисунках.</w:t>
      </w:r>
    </w:p>
    <w:p w14:paraId="760A8473" w14:textId="66F405BB" w:rsidR="00FF0299" w:rsidRPr="00CD5FD0" w:rsidRDefault="00FF0299" w:rsidP="0043345C">
      <w:pPr>
        <w:rPr>
          <w:lang w:val="en-US"/>
        </w:rPr>
      </w:pPr>
      <w:r>
        <w:t>Фактор репликации равен 3.</w:t>
      </w:r>
    </w:p>
    <w:p w14:paraId="11BB9771" w14:textId="68FE156A" w:rsidR="00CD5FD0" w:rsidRDefault="00CD5FD0" w:rsidP="00CD5FD0">
      <w:pPr>
        <w:pStyle w:val="af5"/>
        <w:rPr>
          <w:lang w:val="en-US"/>
        </w:rPr>
      </w:pPr>
      <w:r w:rsidRPr="00B82105">
        <w:rPr>
          <w:noProof/>
          <w:lang w:val="en-US"/>
        </w:rPr>
        <w:lastRenderedPageBreak/>
        <w:drawing>
          <wp:inline distT="0" distB="0" distL="0" distR="0" wp14:anchorId="30DF3328" wp14:editId="7DBA4D89">
            <wp:extent cx="5940425" cy="2722880"/>
            <wp:effectExtent l="0" t="0" r="3175" b="1270"/>
            <wp:docPr id="2996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0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1795" w14:textId="2BC27890" w:rsidR="00CD5FD0" w:rsidRDefault="00CD5FD0" w:rsidP="00CD5FD0">
      <w:pPr>
        <w:pStyle w:val="af5"/>
      </w:pPr>
      <w:r>
        <w:t xml:space="preserve">Рисунок 5 </w:t>
      </w:r>
      <w:r w:rsidRPr="00094E54">
        <w:t>–</w:t>
      </w:r>
      <w:r>
        <w:t xml:space="preserve"> </w:t>
      </w:r>
      <w:r>
        <w:t>Создание к</w:t>
      </w:r>
      <w:r>
        <w:t>ластер</w:t>
      </w:r>
      <w:r>
        <w:t xml:space="preserve">а </w:t>
      </w:r>
      <w:r>
        <w:rPr>
          <w:lang w:val="en-US"/>
        </w:rPr>
        <w:t>Garage</w:t>
      </w:r>
      <w:r w:rsidRPr="0043345C">
        <w:t xml:space="preserve"> </w:t>
      </w:r>
      <w:r>
        <w:t>для Бэкапов</w:t>
      </w:r>
    </w:p>
    <w:p w14:paraId="426554AC" w14:textId="77777777" w:rsidR="00CD5FD0" w:rsidRDefault="00CD5FD0" w:rsidP="00CD5FD0">
      <w:pPr>
        <w:pStyle w:val="af5"/>
        <w:rPr>
          <w:lang w:val="en-US"/>
        </w:rPr>
      </w:pPr>
      <w:r w:rsidRPr="0043345C">
        <w:rPr>
          <w:lang w:val="en-US"/>
        </w:rPr>
        <w:drawing>
          <wp:inline distT="0" distB="0" distL="0" distR="0" wp14:anchorId="4DC274DD" wp14:editId="380A1349">
            <wp:extent cx="6120130" cy="781050"/>
            <wp:effectExtent l="0" t="0" r="0" b="0"/>
            <wp:docPr id="184598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9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6D79" w14:textId="19A498EB" w:rsidR="00CD5FD0" w:rsidRDefault="00CD5FD0" w:rsidP="00CD5FD0">
      <w:pPr>
        <w:pStyle w:val="af5"/>
      </w:pPr>
      <w:r>
        <w:t xml:space="preserve">Рисунок 5 </w:t>
      </w:r>
      <w:r w:rsidRPr="00094E54">
        <w:t>–</w:t>
      </w:r>
      <w:r>
        <w:t xml:space="preserve"> Кластер </w:t>
      </w:r>
      <w:r>
        <w:rPr>
          <w:lang w:val="en-US"/>
        </w:rPr>
        <w:t>Garage</w:t>
      </w:r>
      <w:r w:rsidRPr="0043345C">
        <w:t xml:space="preserve"> </w:t>
      </w:r>
      <w:r>
        <w:t>для Бэкапов</w:t>
      </w:r>
    </w:p>
    <w:p w14:paraId="2B3CBD09" w14:textId="3D38595D" w:rsidR="00CD5FD0" w:rsidRPr="00EF3251" w:rsidRDefault="00CD5FD0" w:rsidP="00CD5FD0">
      <w:r>
        <w:t xml:space="preserve">На отдельной ВМ был завернут </w:t>
      </w:r>
      <w:r>
        <w:rPr>
          <w:lang w:val="en-US"/>
        </w:rPr>
        <w:t>PBS</w:t>
      </w:r>
      <w:r w:rsidRPr="00CD5FD0">
        <w:t xml:space="preserve">, </w:t>
      </w:r>
      <w:r>
        <w:rPr>
          <w:lang w:val="en-US"/>
        </w:rPr>
        <w:t>c</w:t>
      </w:r>
      <w:r w:rsidRPr="00CD5FD0">
        <w:t xml:space="preserve"> 2 </w:t>
      </w:r>
      <w:r>
        <w:t xml:space="preserve">дисками объединённых в </w:t>
      </w:r>
      <w:r>
        <w:rPr>
          <w:lang w:val="en-US"/>
        </w:rPr>
        <w:t>raid</w:t>
      </w:r>
      <w:r w:rsidRPr="00CD5FD0">
        <w:t xml:space="preserve">1. </w:t>
      </w:r>
      <w:r>
        <w:t>В качестве хранилища резервных копий бы</w:t>
      </w:r>
      <w:r w:rsidR="00EF3251">
        <w:t xml:space="preserve">л добавлен </w:t>
      </w:r>
      <w:proofErr w:type="spellStart"/>
      <w:r w:rsidR="00EF3251">
        <w:t>бакет</w:t>
      </w:r>
      <w:proofErr w:type="spellEnd"/>
      <w:r w:rsidR="00EF3251">
        <w:t xml:space="preserve"> хранящийся в кластере бэкапов в </w:t>
      </w:r>
      <w:r w:rsidR="00EF3251">
        <w:rPr>
          <w:lang w:val="en-US"/>
        </w:rPr>
        <w:t>Garage</w:t>
      </w:r>
      <w:r w:rsidR="00EF3251">
        <w:t xml:space="preserve">. Был добавлен </w:t>
      </w:r>
      <w:proofErr w:type="spellStart"/>
      <w:r w:rsidR="00EF3251">
        <w:rPr>
          <w:lang w:val="en-US"/>
        </w:rPr>
        <w:t>ssd</w:t>
      </w:r>
      <w:proofErr w:type="spellEnd"/>
      <w:r w:rsidR="00EF3251">
        <w:rPr>
          <w:lang w:val="en-US"/>
        </w:rPr>
        <w:t xml:space="preserve"> </w:t>
      </w:r>
      <w:r w:rsidR="00EF3251">
        <w:t xml:space="preserve">для хранения </w:t>
      </w:r>
      <w:r w:rsidR="00EF3251">
        <w:rPr>
          <w:lang w:val="en-US"/>
        </w:rPr>
        <w:t xml:space="preserve">Cache </w:t>
      </w:r>
      <w:r w:rsidR="00EF3251">
        <w:t>файлов.</w:t>
      </w:r>
    </w:p>
    <w:p w14:paraId="0D4556F3" w14:textId="6EB69229" w:rsidR="00CD5FD0" w:rsidRDefault="00CD5FD0" w:rsidP="00CD5FD0">
      <w:pPr>
        <w:pStyle w:val="af5"/>
      </w:pPr>
      <w:r w:rsidRPr="00CD5FD0">
        <w:rPr>
          <w:lang w:val="en-US"/>
        </w:rPr>
        <w:drawing>
          <wp:inline distT="0" distB="0" distL="0" distR="0" wp14:anchorId="6D1216F8" wp14:editId="0712EAED">
            <wp:extent cx="6120130" cy="2942590"/>
            <wp:effectExtent l="0" t="0" r="0" b="0"/>
            <wp:docPr id="713493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3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5D7B" w14:textId="718F3FA4" w:rsidR="00EF3251" w:rsidRDefault="00EF3251" w:rsidP="00CD5FD0">
      <w:pPr>
        <w:pStyle w:val="af5"/>
      </w:pPr>
      <w:r>
        <w:t xml:space="preserve">Рисунок –Хранилище ВМ в </w:t>
      </w:r>
      <w:r>
        <w:rPr>
          <w:lang w:val="en-US"/>
        </w:rPr>
        <w:t>PBS</w:t>
      </w:r>
    </w:p>
    <w:p w14:paraId="736E78B7" w14:textId="40E3D906" w:rsidR="00EF3251" w:rsidRDefault="00EF3251" w:rsidP="00EF3251">
      <w:pPr>
        <w:pStyle w:val="2"/>
      </w:pPr>
      <w:r w:rsidRPr="00EF3251">
        <w:lastRenderedPageBreak/>
        <w:t>Настройка рабочих процессов резервного копирования</w:t>
      </w:r>
    </w:p>
    <w:p w14:paraId="08454DE9" w14:textId="38DC6BB5" w:rsidR="00EF3251" w:rsidRDefault="00EF3251" w:rsidP="00EF3251">
      <w:pPr>
        <w:rPr>
          <w:lang w:val="en-US"/>
        </w:rPr>
      </w:pPr>
      <w:r>
        <w:t xml:space="preserve">В стратегия состоит в </w:t>
      </w:r>
      <w:r w:rsidR="0046051C">
        <w:t>том,</w:t>
      </w:r>
      <w:r>
        <w:t xml:space="preserve"> что мы храним только чистые ВМ, готовые заменить </w:t>
      </w:r>
      <w:r w:rsidR="0046051C">
        <w:t>ВМ,</w:t>
      </w:r>
      <w:r>
        <w:t xml:space="preserve"> с которыми </w:t>
      </w:r>
      <w:r w:rsidR="0046051C">
        <w:t>что-то</w:t>
      </w:r>
      <w:r>
        <w:t xml:space="preserve"> пошло не так.</w:t>
      </w:r>
      <w:r w:rsidR="0046051C">
        <w:t xml:space="preserve"> Был создана точка восстановления для ВМ, хранящаяся на </w:t>
      </w:r>
      <w:r w:rsidR="0046051C">
        <w:rPr>
          <w:lang w:val="en-US"/>
        </w:rPr>
        <w:t>S</w:t>
      </w:r>
      <w:r w:rsidR="0046051C" w:rsidRPr="0046051C">
        <w:t xml:space="preserve">3 </w:t>
      </w:r>
      <w:r w:rsidR="0046051C">
        <w:rPr>
          <w:lang w:val="en-US"/>
        </w:rPr>
        <w:t>Garage</w:t>
      </w:r>
      <w:r w:rsidR="0046051C" w:rsidRPr="0046051C">
        <w:t>.</w:t>
      </w:r>
    </w:p>
    <w:p w14:paraId="7E20164A" w14:textId="5CC7AD71" w:rsidR="0046051C" w:rsidRDefault="0046051C" w:rsidP="0046051C">
      <w:pPr>
        <w:pStyle w:val="af5"/>
        <w:rPr>
          <w:lang w:val="en-US"/>
        </w:rPr>
      </w:pPr>
      <w:r w:rsidRPr="0046051C">
        <w:rPr>
          <w:lang w:val="en-US"/>
        </w:rPr>
        <w:drawing>
          <wp:inline distT="0" distB="0" distL="0" distR="0" wp14:anchorId="7355B73E" wp14:editId="10A311A0">
            <wp:extent cx="6120130" cy="363220"/>
            <wp:effectExtent l="0" t="0" r="0" b="0"/>
            <wp:docPr id="94442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1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005D" w14:textId="0544B37B" w:rsidR="0046051C" w:rsidRDefault="0046051C" w:rsidP="0046051C">
      <w:pPr>
        <w:pStyle w:val="af5"/>
      </w:pPr>
      <w:r>
        <w:t xml:space="preserve">Рисунок 1 - </w:t>
      </w:r>
      <w:r>
        <w:t>точка восстановления</w:t>
      </w:r>
      <w:r>
        <w:t xml:space="preserve"> для </w:t>
      </w:r>
      <w:r>
        <w:rPr>
          <w:lang w:val="en-US"/>
        </w:rPr>
        <w:t>nginx</w:t>
      </w:r>
    </w:p>
    <w:p w14:paraId="7ED600EC" w14:textId="3DA65F76" w:rsidR="0046051C" w:rsidRPr="000E0613" w:rsidRDefault="0046051C" w:rsidP="0046051C">
      <w:pPr>
        <w:rPr>
          <w:lang w:val="en-US"/>
        </w:rPr>
      </w:pPr>
      <w:r>
        <w:t xml:space="preserve">Для автоматического восстановления после несанкционированных изменений были написаны 3 скрипта, 1 устанавливается на ВМ и отключает </w:t>
      </w:r>
      <w:proofErr w:type="gramStart"/>
      <w:r>
        <w:t>её</w:t>
      </w:r>
      <w:proofErr w:type="gramEnd"/>
      <w:r>
        <w:t xml:space="preserve"> когда обнаруживает изменения хеш-суммы файла, 2 </w:t>
      </w:r>
      <w:r>
        <w:t xml:space="preserve">устанавливается на </w:t>
      </w:r>
      <w:r>
        <w:rPr>
          <w:lang w:val="en-US"/>
        </w:rPr>
        <w:t>Proxmox</w:t>
      </w:r>
      <w:r>
        <w:t>, восстанавливает и запускает ВМ</w:t>
      </w:r>
      <w:r w:rsidR="000E0613">
        <w:t xml:space="preserve">. 3 служит соединением между системой событий </w:t>
      </w:r>
      <w:r w:rsidR="000E0613">
        <w:rPr>
          <w:lang w:val="en-US"/>
        </w:rPr>
        <w:t>Proxmox</w:t>
      </w:r>
      <w:r w:rsidR="000E0613" w:rsidRPr="000E0613">
        <w:t xml:space="preserve"> </w:t>
      </w:r>
      <w:r w:rsidR="000E0613">
        <w:t>и 2 скриптом.</w:t>
      </w:r>
      <w:r w:rsidR="000E0613" w:rsidRPr="000E0613">
        <w:t xml:space="preserve"> </w:t>
      </w:r>
      <w:proofErr w:type="spellStart"/>
      <w:r w:rsidR="000E0613" w:rsidRPr="000E0613">
        <w:t>H</w:t>
      </w:r>
      <w:r w:rsidR="000E0613" w:rsidRPr="000E0613">
        <w:t>ashguard</w:t>
      </w:r>
      <w:proofErr w:type="spellEnd"/>
      <w:r w:rsidR="000E0613">
        <w:rPr>
          <w:lang w:val="en-US"/>
        </w:rPr>
        <w:t xml:space="preserve"> </w:t>
      </w:r>
      <w:proofErr w:type="spellStart"/>
      <w:r w:rsidR="000E0613">
        <w:t>решулярно</w:t>
      </w:r>
      <w:proofErr w:type="spellEnd"/>
      <w:r w:rsidR="000E0613">
        <w:t xml:space="preserve"> запускается через </w:t>
      </w:r>
      <w:proofErr w:type="spellStart"/>
      <w:r w:rsidR="000E0613">
        <w:rPr>
          <w:lang w:val="en-US"/>
        </w:rPr>
        <w:t>systemd</w:t>
      </w:r>
      <w:proofErr w:type="spellEnd"/>
      <w:r w:rsidR="000E0613">
        <w:rPr>
          <w:lang w:val="en-US"/>
        </w:rPr>
        <w:t>.</w:t>
      </w:r>
    </w:p>
    <w:p w14:paraId="3564D543" w14:textId="7FDF8D70" w:rsidR="000E0613" w:rsidRDefault="000E0613" w:rsidP="000E0613">
      <w:pPr>
        <w:pStyle w:val="af3"/>
      </w:pPr>
      <w:r>
        <w:t xml:space="preserve">Листинг 1 - </w:t>
      </w:r>
      <w:r w:rsidRPr="000E0613">
        <w:t>hashguard.sh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0613" w:rsidRPr="000E0613" w14:paraId="13465D6C" w14:textId="77777777" w:rsidTr="000E0613">
        <w:tc>
          <w:tcPr>
            <w:tcW w:w="9628" w:type="dxa"/>
          </w:tcPr>
          <w:p w14:paraId="107BD9CA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gramStart"/>
            <w:r w:rsidRPr="000E0613">
              <w:rPr>
                <w:lang w:val="en-US"/>
              </w:rPr>
              <w:t>#!/</w:t>
            </w:r>
            <w:proofErr w:type="gramEnd"/>
            <w:r w:rsidRPr="000E0613">
              <w:rPr>
                <w:lang w:val="en-US"/>
              </w:rPr>
              <w:t>usr/bin/env bash</w:t>
            </w:r>
          </w:p>
          <w:p w14:paraId="7A5ECF9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set -</w:t>
            </w:r>
            <w:proofErr w:type="spellStart"/>
            <w:r w:rsidRPr="000E0613">
              <w:rPr>
                <w:lang w:val="en-US"/>
              </w:rPr>
              <w:t>euo</w:t>
            </w:r>
            <w:proofErr w:type="spellEnd"/>
            <w:r w:rsidRPr="000E0613">
              <w:rPr>
                <w:lang w:val="en-US"/>
              </w:rPr>
              <w:t xml:space="preserve"> </w:t>
            </w:r>
            <w:proofErr w:type="spellStart"/>
            <w:r w:rsidRPr="000E0613">
              <w:rPr>
                <w:lang w:val="en-US"/>
              </w:rPr>
              <w:t>pipefail</w:t>
            </w:r>
            <w:proofErr w:type="spellEnd"/>
          </w:p>
          <w:p w14:paraId="224E5F9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33B71E2B" w14:textId="35C06AF8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FILE="/var/www/html/index.html"</w:t>
            </w:r>
          </w:p>
          <w:p w14:paraId="130D356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STATE_DIR="/var/lib/</w:t>
            </w:r>
            <w:proofErr w:type="spellStart"/>
            <w:r w:rsidRPr="000E0613">
              <w:rPr>
                <w:lang w:val="en-US"/>
              </w:rPr>
              <w:t>hashguard</w:t>
            </w:r>
            <w:proofErr w:type="spellEnd"/>
            <w:r w:rsidRPr="000E0613">
              <w:rPr>
                <w:lang w:val="en-US"/>
              </w:rPr>
              <w:t>"</w:t>
            </w:r>
          </w:p>
          <w:p w14:paraId="7CC7A6AE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HASH_FILE="${STATE_DIR}/</w:t>
            </w:r>
            <w:proofErr w:type="gramStart"/>
            <w:r w:rsidRPr="000E0613">
              <w:rPr>
                <w:lang w:val="en-US"/>
              </w:rPr>
              <w:t>index.html.sha</w:t>
            </w:r>
            <w:proofErr w:type="gramEnd"/>
            <w:r w:rsidRPr="000E0613">
              <w:rPr>
                <w:lang w:val="en-US"/>
              </w:rPr>
              <w:t>256"</w:t>
            </w:r>
          </w:p>
          <w:p w14:paraId="12526CB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7F21FDC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spellStart"/>
            <w:r w:rsidRPr="000E0613">
              <w:rPr>
                <w:lang w:val="en-US"/>
              </w:rPr>
              <w:t>mkdir</w:t>
            </w:r>
            <w:proofErr w:type="spellEnd"/>
            <w:r w:rsidRPr="000E0613">
              <w:rPr>
                <w:lang w:val="en-US"/>
              </w:rPr>
              <w:t xml:space="preserve"> -p "$STATE_DIR"</w:t>
            </w:r>
          </w:p>
          <w:p w14:paraId="5612805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1ED2153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spellStart"/>
            <w:r w:rsidRPr="000E0613">
              <w:rPr>
                <w:lang w:val="en-US"/>
              </w:rPr>
              <w:t>poweroff_</w:t>
            </w:r>
            <w:proofErr w:type="gramStart"/>
            <w:r w:rsidRPr="000E0613">
              <w:rPr>
                <w:lang w:val="en-US"/>
              </w:rPr>
              <w:t>vm</w:t>
            </w:r>
            <w:proofErr w:type="spellEnd"/>
            <w:r w:rsidRPr="000E0613">
              <w:rPr>
                <w:lang w:val="en-US"/>
              </w:rPr>
              <w:t>(</w:t>
            </w:r>
            <w:proofErr w:type="gramEnd"/>
            <w:r w:rsidRPr="000E0613">
              <w:rPr>
                <w:lang w:val="en-US"/>
              </w:rPr>
              <w:t>) {</w:t>
            </w:r>
          </w:p>
          <w:p w14:paraId="7C84E51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logger -t </w:t>
            </w:r>
            <w:proofErr w:type="spellStart"/>
            <w:r w:rsidRPr="000E0613">
              <w:rPr>
                <w:lang w:val="en-US"/>
              </w:rPr>
              <w:t>hashguard</w:t>
            </w:r>
            <w:proofErr w:type="spellEnd"/>
            <w:r w:rsidRPr="000E0613">
              <w:rPr>
                <w:lang w:val="en-US"/>
              </w:rPr>
              <w:t xml:space="preserve"> "Hash mismatch for ${FILE}. Shutting down VM."</w:t>
            </w:r>
          </w:p>
          <w:p w14:paraId="1155F58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systemctl</w:t>
            </w:r>
            <w:proofErr w:type="spellEnd"/>
            <w:r w:rsidRPr="000E0613">
              <w:rPr>
                <w:lang w:val="en-US"/>
              </w:rPr>
              <w:t xml:space="preserve"> </w:t>
            </w:r>
            <w:proofErr w:type="spellStart"/>
            <w:r w:rsidRPr="000E0613">
              <w:rPr>
                <w:lang w:val="en-US"/>
              </w:rPr>
              <w:t>poweroff</w:t>
            </w:r>
            <w:proofErr w:type="spellEnd"/>
            <w:r w:rsidRPr="000E0613">
              <w:rPr>
                <w:lang w:val="en-US"/>
              </w:rPr>
              <w:t xml:space="preserve"> --no-block 2&gt;/dev/null || shutdown -h now</w:t>
            </w:r>
          </w:p>
          <w:p w14:paraId="29B9293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}</w:t>
            </w:r>
          </w:p>
          <w:p w14:paraId="3F6EEF6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1DE34D1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if [</w:t>
            </w:r>
            <w:proofErr w:type="gramStart"/>
            <w:r w:rsidRPr="000E0613">
              <w:rPr>
                <w:lang w:val="en-US"/>
              </w:rPr>
              <w:t>[ !</w:t>
            </w:r>
            <w:proofErr w:type="gramEnd"/>
            <w:r w:rsidRPr="000E0613">
              <w:rPr>
                <w:lang w:val="en-US"/>
              </w:rPr>
              <w:t xml:space="preserve"> -e "$FILE</w:t>
            </w:r>
            <w:proofErr w:type="gramStart"/>
            <w:r w:rsidRPr="000E0613">
              <w:rPr>
                <w:lang w:val="en-US"/>
              </w:rPr>
              <w:t>" ]</w:t>
            </w:r>
            <w:proofErr w:type="gramEnd"/>
            <w:r w:rsidRPr="000E0613">
              <w:rPr>
                <w:lang w:val="en-US"/>
              </w:rPr>
              <w:t>]; then</w:t>
            </w:r>
          </w:p>
          <w:p w14:paraId="34120D5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logger -t </w:t>
            </w:r>
            <w:proofErr w:type="spellStart"/>
            <w:r w:rsidRPr="000E0613">
              <w:rPr>
                <w:lang w:val="en-US"/>
              </w:rPr>
              <w:t>hashguard</w:t>
            </w:r>
            <w:proofErr w:type="spellEnd"/>
            <w:r w:rsidRPr="000E0613">
              <w:rPr>
                <w:lang w:val="en-US"/>
              </w:rPr>
              <w:t xml:space="preserve"> "File ${FILE} is missing. Shutting down VM."</w:t>
            </w:r>
          </w:p>
          <w:p w14:paraId="3396276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poweroff_vm</w:t>
            </w:r>
            <w:proofErr w:type="spellEnd"/>
          </w:p>
          <w:p w14:paraId="22729D1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exit 0</w:t>
            </w:r>
          </w:p>
          <w:p w14:paraId="2201732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fi</w:t>
            </w:r>
          </w:p>
          <w:p w14:paraId="2CABFD1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5D19CF6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spellStart"/>
            <w:r w:rsidRPr="000E0613">
              <w:rPr>
                <w:lang w:val="en-US"/>
              </w:rPr>
              <w:t>current_hash</w:t>
            </w:r>
            <w:proofErr w:type="spellEnd"/>
            <w:r w:rsidRPr="000E0613">
              <w:rPr>
                <w:lang w:val="en-US"/>
              </w:rPr>
              <w:t>="$(sha256sum "$FILE" | awk '{print $</w:t>
            </w:r>
            <w:proofErr w:type="gramStart"/>
            <w:r w:rsidRPr="000E0613">
              <w:rPr>
                <w:lang w:val="en-US"/>
              </w:rPr>
              <w:t>1}'</w:t>
            </w:r>
            <w:proofErr w:type="gramEnd"/>
            <w:r w:rsidRPr="000E0613">
              <w:rPr>
                <w:lang w:val="en-US"/>
              </w:rPr>
              <w:t>)"</w:t>
            </w:r>
          </w:p>
          <w:p w14:paraId="423646A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37427E1E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if [</w:t>
            </w:r>
            <w:proofErr w:type="gramStart"/>
            <w:r w:rsidRPr="000E0613">
              <w:rPr>
                <w:lang w:val="en-US"/>
              </w:rPr>
              <w:t>[ !</w:t>
            </w:r>
            <w:proofErr w:type="gramEnd"/>
            <w:r w:rsidRPr="000E0613">
              <w:rPr>
                <w:lang w:val="en-US"/>
              </w:rPr>
              <w:t xml:space="preserve"> -f "$HASH_FILE</w:t>
            </w:r>
            <w:proofErr w:type="gramStart"/>
            <w:r w:rsidRPr="000E0613">
              <w:rPr>
                <w:lang w:val="en-US"/>
              </w:rPr>
              <w:t>" ]</w:t>
            </w:r>
            <w:proofErr w:type="gramEnd"/>
            <w:r w:rsidRPr="000E0613">
              <w:rPr>
                <w:lang w:val="en-US"/>
              </w:rPr>
              <w:t>]; then</w:t>
            </w:r>
          </w:p>
          <w:p w14:paraId="0CED16E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echo "$</w:t>
            </w:r>
            <w:proofErr w:type="spellStart"/>
            <w:r w:rsidRPr="000E0613">
              <w:rPr>
                <w:lang w:val="en-US"/>
              </w:rPr>
              <w:t>current_hash</w:t>
            </w:r>
            <w:proofErr w:type="spellEnd"/>
            <w:r w:rsidRPr="000E0613">
              <w:rPr>
                <w:lang w:val="en-US"/>
              </w:rPr>
              <w:t>" &gt; "$HASH_FILE"</w:t>
            </w:r>
          </w:p>
          <w:p w14:paraId="7E9337E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logger -t </w:t>
            </w:r>
            <w:proofErr w:type="spellStart"/>
            <w:r w:rsidRPr="000E0613">
              <w:rPr>
                <w:lang w:val="en-US"/>
              </w:rPr>
              <w:t>hashguard</w:t>
            </w:r>
            <w:proofErr w:type="spellEnd"/>
            <w:r w:rsidRPr="000E0613">
              <w:rPr>
                <w:lang w:val="en-US"/>
              </w:rPr>
              <w:t xml:space="preserve"> "Baseline hash saved for ${FILE}."</w:t>
            </w:r>
          </w:p>
          <w:p w14:paraId="70D4C9B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exit 0</w:t>
            </w:r>
          </w:p>
          <w:p w14:paraId="2E4C980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fi</w:t>
            </w:r>
          </w:p>
          <w:p w14:paraId="4B701C5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26FBA4A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spellStart"/>
            <w:r w:rsidRPr="000E0613">
              <w:rPr>
                <w:lang w:val="en-US"/>
              </w:rPr>
              <w:t>stored_hash</w:t>
            </w:r>
            <w:proofErr w:type="spellEnd"/>
            <w:r w:rsidRPr="000E0613">
              <w:rPr>
                <w:lang w:val="en-US"/>
              </w:rPr>
              <w:t>="$(cat "$HASH_FILE")"</w:t>
            </w:r>
          </w:p>
          <w:p w14:paraId="1EE9326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733E692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if [</w:t>
            </w:r>
            <w:proofErr w:type="gramStart"/>
            <w:r w:rsidRPr="000E0613">
              <w:rPr>
                <w:lang w:val="en-US"/>
              </w:rPr>
              <w:t>[ "$</w:t>
            </w:r>
            <w:proofErr w:type="spellStart"/>
            <w:proofErr w:type="gramEnd"/>
            <w:r w:rsidRPr="000E0613">
              <w:rPr>
                <w:lang w:val="en-US"/>
              </w:rPr>
              <w:t>current_hash</w:t>
            </w:r>
            <w:proofErr w:type="spellEnd"/>
            <w:proofErr w:type="gramStart"/>
            <w:r w:rsidRPr="000E0613">
              <w:rPr>
                <w:lang w:val="en-US"/>
              </w:rPr>
              <w:t>" !</w:t>
            </w:r>
            <w:proofErr w:type="gramEnd"/>
            <w:r w:rsidRPr="000E0613">
              <w:rPr>
                <w:lang w:val="en-US"/>
              </w:rPr>
              <w:t>= "$</w:t>
            </w:r>
            <w:proofErr w:type="spellStart"/>
            <w:r w:rsidRPr="000E0613">
              <w:rPr>
                <w:lang w:val="en-US"/>
              </w:rPr>
              <w:t>stored_hash</w:t>
            </w:r>
            <w:proofErr w:type="spellEnd"/>
            <w:proofErr w:type="gramStart"/>
            <w:r w:rsidRPr="000E0613">
              <w:rPr>
                <w:lang w:val="en-US"/>
              </w:rPr>
              <w:t>" ]</w:t>
            </w:r>
            <w:proofErr w:type="gramEnd"/>
            <w:r w:rsidRPr="000E0613">
              <w:rPr>
                <w:lang w:val="en-US"/>
              </w:rPr>
              <w:t>]; then</w:t>
            </w:r>
          </w:p>
          <w:p w14:paraId="3C5627E3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logger -t </w:t>
            </w:r>
            <w:proofErr w:type="spellStart"/>
            <w:r w:rsidRPr="000E0613">
              <w:rPr>
                <w:lang w:val="en-US"/>
              </w:rPr>
              <w:t>hashguard</w:t>
            </w:r>
            <w:proofErr w:type="spellEnd"/>
            <w:r w:rsidRPr="000E0613">
              <w:rPr>
                <w:lang w:val="en-US"/>
              </w:rPr>
              <w:t xml:space="preserve"> "Hash changed for ${FILE}."</w:t>
            </w:r>
          </w:p>
          <w:p w14:paraId="5044F406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poweroff_vm</w:t>
            </w:r>
            <w:proofErr w:type="spellEnd"/>
          </w:p>
          <w:p w14:paraId="3FBEBC30" w14:textId="00526BBE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</w:t>
            </w:r>
          </w:p>
        </w:tc>
      </w:tr>
    </w:tbl>
    <w:p w14:paraId="56D62A8B" w14:textId="6A7222DB" w:rsidR="000E0613" w:rsidRDefault="000E0613" w:rsidP="000E0613">
      <w:pPr>
        <w:pStyle w:val="af3"/>
      </w:pPr>
      <w:r>
        <w:lastRenderedPageBreak/>
        <w:t>Л</w:t>
      </w:r>
      <w:r>
        <w:t xml:space="preserve">истинг </w:t>
      </w:r>
      <w:r>
        <w:t xml:space="preserve">2 - </w:t>
      </w:r>
      <w:r w:rsidRPr="000E0613">
        <w:t>pbs-autorestore.sh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0613" w14:paraId="16D74A7A" w14:textId="77777777" w:rsidTr="00EB0102">
        <w:tc>
          <w:tcPr>
            <w:tcW w:w="9628" w:type="dxa"/>
          </w:tcPr>
          <w:p w14:paraId="427EFC4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gramStart"/>
            <w:r w:rsidRPr="000E0613">
              <w:rPr>
                <w:lang w:val="en-US"/>
              </w:rPr>
              <w:t>#!/</w:t>
            </w:r>
            <w:proofErr w:type="gramEnd"/>
            <w:r w:rsidRPr="000E0613">
              <w:rPr>
                <w:lang w:val="en-US"/>
              </w:rPr>
              <w:t>usr/bin/env bash</w:t>
            </w:r>
          </w:p>
          <w:p w14:paraId="1CA03E2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set -</w:t>
            </w:r>
            <w:proofErr w:type="spellStart"/>
            <w:r w:rsidRPr="000E0613">
              <w:rPr>
                <w:lang w:val="en-US"/>
              </w:rPr>
              <w:t>euo</w:t>
            </w:r>
            <w:proofErr w:type="spellEnd"/>
            <w:r w:rsidRPr="000E0613">
              <w:rPr>
                <w:lang w:val="en-US"/>
              </w:rPr>
              <w:t xml:space="preserve"> </w:t>
            </w:r>
            <w:proofErr w:type="spellStart"/>
            <w:r w:rsidRPr="000E0613">
              <w:rPr>
                <w:lang w:val="en-US"/>
              </w:rPr>
              <w:t>pipefail</w:t>
            </w:r>
            <w:proofErr w:type="spellEnd"/>
          </w:p>
          <w:p w14:paraId="4A7C3CC6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1B34480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VMID="${</w:t>
            </w:r>
            <w:proofErr w:type="gramStart"/>
            <w:r w:rsidRPr="000E0613">
              <w:rPr>
                <w:lang w:val="en-US"/>
              </w:rPr>
              <w:t>1:?</w:t>
            </w:r>
            <w:proofErr w:type="gramEnd"/>
            <w:r w:rsidRPr="000E0613">
              <w:rPr>
                <w:lang w:val="en-US"/>
              </w:rPr>
              <w:t>Usage: pbs-autorestore.sh &lt;</w:t>
            </w:r>
            <w:proofErr w:type="spellStart"/>
            <w:r w:rsidRPr="000E0613">
              <w:rPr>
                <w:lang w:val="en-US"/>
              </w:rPr>
              <w:t>vmid</w:t>
            </w:r>
            <w:proofErr w:type="spellEnd"/>
            <w:proofErr w:type="gramStart"/>
            <w:r w:rsidRPr="000E0613">
              <w:rPr>
                <w:lang w:val="en-US"/>
              </w:rPr>
              <w:t>&gt;}"</w:t>
            </w:r>
            <w:proofErr w:type="gramEnd"/>
          </w:p>
          <w:p w14:paraId="3FBC150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PBS_STORAGE="${PBS_</w:t>
            </w:r>
            <w:proofErr w:type="gramStart"/>
            <w:r w:rsidRPr="000E0613">
              <w:rPr>
                <w:lang w:val="en-US"/>
              </w:rPr>
              <w:t>STORAGE:-pbs1}"</w:t>
            </w:r>
            <w:proofErr w:type="gramEnd"/>
          </w:p>
          <w:p w14:paraId="2D806BC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FLAG_DIR="${FLAG_DIR:-/</w:t>
            </w:r>
            <w:proofErr w:type="spellStart"/>
            <w:r w:rsidRPr="000E0613">
              <w:rPr>
                <w:lang w:val="en-US"/>
              </w:rPr>
              <w:t>etc</w:t>
            </w:r>
            <w:proofErr w:type="spellEnd"/>
            <w:r w:rsidRPr="000E0613">
              <w:rPr>
                <w:lang w:val="en-US"/>
              </w:rPr>
              <w:t>/pve/restore-on-</w:t>
            </w:r>
            <w:proofErr w:type="gramStart"/>
            <w:r w:rsidRPr="000E0613">
              <w:rPr>
                <w:lang w:val="en-US"/>
              </w:rPr>
              <w:t>stop}"</w:t>
            </w:r>
            <w:proofErr w:type="gramEnd"/>
          </w:p>
          <w:p w14:paraId="32B3021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FLAG_FILE="${FLAG_</w:t>
            </w:r>
            <w:proofErr w:type="gramStart"/>
            <w:r w:rsidRPr="000E0613">
              <w:rPr>
                <w:lang w:val="en-US"/>
              </w:rPr>
              <w:t>DIR}/</w:t>
            </w:r>
            <w:proofErr w:type="gramEnd"/>
            <w:r w:rsidRPr="000E0613">
              <w:rPr>
                <w:lang w:val="en-US"/>
              </w:rPr>
              <w:t>${VMID</w:t>
            </w:r>
            <w:proofErr w:type="gramStart"/>
            <w:r w:rsidRPr="000E0613">
              <w:rPr>
                <w:lang w:val="en-US"/>
              </w:rPr>
              <w:t>}.enabled</w:t>
            </w:r>
            <w:proofErr w:type="gramEnd"/>
            <w:r w:rsidRPr="000E0613">
              <w:rPr>
                <w:lang w:val="en-US"/>
              </w:rPr>
              <w:t>"</w:t>
            </w:r>
          </w:p>
          <w:p w14:paraId="1863F59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LOG_FILE="${LOG_FILE:-/</w:t>
            </w:r>
            <w:proofErr w:type="gramStart"/>
            <w:r w:rsidRPr="000E0613">
              <w:rPr>
                <w:lang w:val="en-US"/>
              </w:rPr>
              <w:t>var/log/pbs-autorestore.log}"</w:t>
            </w:r>
            <w:proofErr w:type="gramEnd"/>
          </w:p>
          <w:p w14:paraId="4DD05A8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DELAY_SEC="${DELAY_</w:t>
            </w:r>
            <w:proofErr w:type="gramStart"/>
            <w:r w:rsidRPr="000E0613">
              <w:rPr>
                <w:lang w:val="en-US"/>
              </w:rPr>
              <w:t>SEC:-20}"</w:t>
            </w:r>
            <w:proofErr w:type="gramEnd"/>
          </w:p>
          <w:p w14:paraId="4D2E806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MAX_RETRIES="${MAX_</w:t>
            </w:r>
            <w:proofErr w:type="gramStart"/>
            <w:r w:rsidRPr="000E0613">
              <w:rPr>
                <w:lang w:val="en-US"/>
              </w:rPr>
              <w:t>RETRIES:-10}"</w:t>
            </w:r>
            <w:proofErr w:type="gramEnd"/>
          </w:p>
          <w:p w14:paraId="0C00DD9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RETRY_SLEEP="${RETRY_</w:t>
            </w:r>
            <w:proofErr w:type="gramStart"/>
            <w:r w:rsidRPr="000E0613">
              <w:rPr>
                <w:lang w:val="en-US"/>
              </w:rPr>
              <w:t>SLEEP:-5}"</w:t>
            </w:r>
            <w:proofErr w:type="gramEnd"/>
          </w:p>
          <w:p w14:paraId="1840B79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05D0641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gramStart"/>
            <w:r w:rsidRPr="000E0613">
              <w:rPr>
                <w:lang w:val="en-US"/>
              </w:rPr>
              <w:t>log(</w:t>
            </w:r>
            <w:proofErr w:type="gramEnd"/>
            <w:r w:rsidRPr="000E0613">
              <w:rPr>
                <w:lang w:val="en-US"/>
              </w:rPr>
              <w:t>) {</w:t>
            </w:r>
          </w:p>
          <w:p w14:paraId="269BA0D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local level="$1"; shift</w:t>
            </w:r>
          </w:p>
          <w:p w14:paraId="3B76289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local msg="$*"</w:t>
            </w:r>
          </w:p>
          <w:p w14:paraId="3EFF92C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printf</w:t>
            </w:r>
            <w:proofErr w:type="spellEnd"/>
            <w:r w:rsidRPr="000E0613">
              <w:rPr>
                <w:lang w:val="en-US"/>
              </w:rPr>
              <w:t xml:space="preserve"> '%s [%s] %s\n' "$(date '+%F %T')" "$level" "$msg" | tee -a "$LOG_FILE" &gt;/dev/null</w:t>
            </w:r>
          </w:p>
          <w:p w14:paraId="6DADB98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logger -t pbs-</w:t>
            </w:r>
            <w:proofErr w:type="spellStart"/>
            <w:r w:rsidRPr="000E0613">
              <w:rPr>
                <w:lang w:val="en-US"/>
              </w:rPr>
              <w:t>autorestore</w:t>
            </w:r>
            <w:proofErr w:type="spellEnd"/>
            <w:r w:rsidRPr="000E0613">
              <w:rPr>
                <w:lang w:val="en-US"/>
              </w:rPr>
              <w:t xml:space="preserve"> "[$level] $msg"</w:t>
            </w:r>
          </w:p>
          <w:p w14:paraId="3CB41BF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}</w:t>
            </w:r>
          </w:p>
          <w:p w14:paraId="64A24A3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41061E9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spellStart"/>
            <w:r w:rsidRPr="000E0613">
              <w:rPr>
                <w:lang w:val="en-US"/>
              </w:rPr>
              <w:t>mkdir</w:t>
            </w:r>
            <w:proofErr w:type="spellEnd"/>
            <w:r w:rsidRPr="000E0613">
              <w:rPr>
                <w:lang w:val="en-US"/>
              </w:rPr>
              <w:t xml:space="preserve"> -p "$FLAG_DIR"</w:t>
            </w:r>
          </w:p>
          <w:p w14:paraId="22D11F7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touch "$LOG_FILE"</w:t>
            </w:r>
          </w:p>
          <w:p w14:paraId="4BB0D51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59EB004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 INFO "Started for VMID=${VMID}, PBS_STORAGE=${PBS_</w:t>
            </w:r>
            <w:proofErr w:type="gramStart"/>
            <w:r w:rsidRPr="000E0613">
              <w:rPr>
                <w:lang w:val="en-US"/>
              </w:rPr>
              <w:t>STORAGE}"</w:t>
            </w:r>
            <w:proofErr w:type="gramEnd"/>
          </w:p>
          <w:p w14:paraId="2775D35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6E38C77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if [</w:t>
            </w:r>
            <w:proofErr w:type="gramStart"/>
            <w:r w:rsidRPr="000E0613">
              <w:rPr>
                <w:lang w:val="en-US"/>
              </w:rPr>
              <w:t>[ !</w:t>
            </w:r>
            <w:proofErr w:type="gramEnd"/>
            <w:r w:rsidRPr="000E0613">
              <w:rPr>
                <w:lang w:val="en-US"/>
              </w:rPr>
              <w:t xml:space="preserve"> -f "$FLAG_FILE</w:t>
            </w:r>
            <w:proofErr w:type="gramStart"/>
            <w:r w:rsidRPr="000E0613">
              <w:rPr>
                <w:lang w:val="en-US"/>
              </w:rPr>
              <w:t>" ]</w:t>
            </w:r>
            <w:proofErr w:type="gramEnd"/>
            <w:r w:rsidRPr="000E0613">
              <w:rPr>
                <w:lang w:val="en-US"/>
              </w:rPr>
              <w:t>]; then</w:t>
            </w:r>
          </w:p>
          <w:p w14:paraId="1349999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 INFO "One-shot flag not found: ${FLAG_</w:t>
            </w:r>
            <w:proofErr w:type="gramStart"/>
            <w:r w:rsidRPr="000E0613">
              <w:rPr>
                <w:lang w:val="en-US"/>
              </w:rPr>
              <w:t>FILE}.</w:t>
            </w:r>
            <w:proofErr w:type="gramEnd"/>
            <w:r w:rsidRPr="000E0613">
              <w:rPr>
                <w:lang w:val="en-US"/>
              </w:rPr>
              <w:t xml:space="preserve"> Skip restore."</w:t>
            </w:r>
          </w:p>
          <w:p w14:paraId="099622E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exit 0</w:t>
            </w:r>
          </w:p>
          <w:p w14:paraId="5FC4D03A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fi</w:t>
            </w:r>
          </w:p>
          <w:p w14:paraId="1C752DA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5664CDF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 INFO "Waiting ${DELAY_</w:t>
            </w:r>
            <w:proofErr w:type="gramStart"/>
            <w:r w:rsidRPr="000E0613">
              <w:rPr>
                <w:lang w:val="en-US"/>
              </w:rPr>
              <w:t>SEC}s</w:t>
            </w:r>
            <w:proofErr w:type="gramEnd"/>
            <w:r w:rsidRPr="000E0613">
              <w:rPr>
                <w:lang w:val="en-US"/>
              </w:rPr>
              <w:t xml:space="preserve"> before restore to let Proxmox release VM lock"</w:t>
            </w:r>
          </w:p>
          <w:p w14:paraId="743F1B7A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sleep "$DELAY_SEC"</w:t>
            </w:r>
          </w:p>
          <w:p w14:paraId="340E1CD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1C75585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VOLID="$(</w:t>
            </w:r>
          </w:p>
          <w:p w14:paraId="5CCA111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pvesm</w:t>
            </w:r>
            <w:proofErr w:type="spellEnd"/>
            <w:r w:rsidRPr="000E0613">
              <w:rPr>
                <w:lang w:val="en-US"/>
              </w:rPr>
              <w:t xml:space="preserve"> list "$PBS_STORAGE" --</w:t>
            </w:r>
            <w:proofErr w:type="spellStart"/>
            <w:r w:rsidRPr="000E0613">
              <w:rPr>
                <w:lang w:val="en-US"/>
              </w:rPr>
              <w:t>vmid</w:t>
            </w:r>
            <w:proofErr w:type="spellEnd"/>
            <w:r w:rsidRPr="000E0613">
              <w:rPr>
                <w:lang w:val="en-US"/>
              </w:rPr>
              <w:t xml:space="preserve"> "$VMID" \</w:t>
            </w:r>
          </w:p>
          <w:p w14:paraId="4EFD736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| awk 'NR&gt;1 {print $</w:t>
            </w:r>
            <w:proofErr w:type="gramStart"/>
            <w:r w:rsidRPr="000E0613">
              <w:rPr>
                <w:lang w:val="en-US"/>
              </w:rPr>
              <w:t>1}'</w:t>
            </w:r>
            <w:proofErr w:type="gramEnd"/>
            <w:r w:rsidRPr="000E0613">
              <w:rPr>
                <w:lang w:val="en-US"/>
              </w:rPr>
              <w:t xml:space="preserve"> \</w:t>
            </w:r>
          </w:p>
          <w:p w14:paraId="6C40C8B3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| tail -n 1</w:t>
            </w:r>
          </w:p>
          <w:p w14:paraId="0C60612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)"</w:t>
            </w:r>
          </w:p>
          <w:p w14:paraId="687C052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78DFCB1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if [[ -z "${</w:t>
            </w:r>
            <w:proofErr w:type="gramStart"/>
            <w:r w:rsidRPr="000E0613">
              <w:rPr>
                <w:lang w:val="en-US"/>
              </w:rPr>
              <w:t>VOLID:-</w:t>
            </w:r>
            <w:proofErr w:type="gramEnd"/>
            <w:r w:rsidRPr="000E0613">
              <w:rPr>
                <w:lang w:val="en-US"/>
              </w:rPr>
              <w:t>}</w:t>
            </w:r>
            <w:proofErr w:type="gramStart"/>
            <w:r w:rsidRPr="000E0613">
              <w:rPr>
                <w:lang w:val="en-US"/>
              </w:rPr>
              <w:t>" ]</w:t>
            </w:r>
            <w:proofErr w:type="gramEnd"/>
            <w:r w:rsidRPr="000E0613">
              <w:rPr>
                <w:lang w:val="en-US"/>
              </w:rPr>
              <w:t>]; then</w:t>
            </w:r>
          </w:p>
          <w:p w14:paraId="3C801F1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 ERROR "No backup found for VMID=${VMID} on storage=${PBS_</w:t>
            </w:r>
            <w:proofErr w:type="gramStart"/>
            <w:r w:rsidRPr="000E0613">
              <w:rPr>
                <w:lang w:val="en-US"/>
              </w:rPr>
              <w:t>STORAGE}"</w:t>
            </w:r>
            <w:proofErr w:type="gramEnd"/>
          </w:p>
          <w:p w14:paraId="1A3532B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exit 1</w:t>
            </w:r>
          </w:p>
          <w:p w14:paraId="05E8226E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fi</w:t>
            </w:r>
          </w:p>
          <w:p w14:paraId="357D780E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29737D5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 INFO "Backup selected: ${VOLID}"</w:t>
            </w:r>
          </w:p>
          <w:p w14:paraId="4E9D2F2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7F27BBBE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spellStart"/>
            <w:r w:rsidRPr="000E0613">
              <w:rPr>
                <w:lang w:val="en-US"/>
              </w:rPr>
              <w:t>tmp_out</w:t>
            </w:r>
            <w:proofErr w:type="spellEnd"/>
            <w:r w:rsidRPr="000E0613">
              <w:rPr>
                <w:lang w:val="en-US"/>
              </w:rPr>
              <w:t>="$(</w:t>
            </w:r>
            <w:proofErr w:type="spellStart"/>
            <w:r w:rsidRPr="000E0613">
              <w:rPr>
                <w:lang w:val="en-US"/>
              </w:rPr>
              <w:t>mktemp</w:t>
            </w:r>
            <w:proofErr w:type="spellEnd"/>
            <w:r w:rsidRPr="000E0613">
              <w:rPr>
                <w:lang w:val="en-US"/>
              </w:rPr>
              <w:t>)"</w:t>
            </w:r>
          </w:p>
          <w:p w14:paraId="325A6588" w14:textId="77777777" w:rsid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trap 'rm -f "$</w:t>
            </w:r>
            <w:proofErr w:type="spellStart"/>
            <w:r w:rsidRPr="000E0613">
              <w:rPr>
                <w:lang w:val="en-US"/>
              </w:rPr>
              <w:t>tmp_out</w:t>
            </w:r>
            <w:proofErr w:type="spellEnd"/>
            <w:r w:rsidRPr="000E0613">
              <w:rPr>
                <w:lang w:val="en-US"/>
              </w:rPr>
              <w:t>"' EXIT</w:t>
            </w:r>
          </w:p>
          <w:p w14:paraId="50F5CF7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0125303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for </w:t>
            </w:r>
            <w:proofErr w:type="spellStart"/>
            <w:r w:rsidRPr="000E0613">
              <w:rPr>
                <w:lang w:val="en-US"/>
              </w:rPr>
              <w:t>i</w:t>
            </w:r>
            <w:proofErr w:type="spellEnd"/>
            <w:r w:rsidRPr="000E0613">
              <w:rPr>
                <w:lang w:val="en-US"/>
              </w:rPr>
              <w:t xml:space="preserve"> in $(seq 1 "$MAX_RETRIES"); do</w:t>
            </w:r>
          </w:p>
          <w:p w14:paraId="0AB7B75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: &gt;"$</w:t>
            </w:r>
            <w:proofErr w:type="spellStart"/>
            <w:r w:rsidRPr="000E0613">
              <w:rPr>
                <w:lang w:val="en-US"/>
              </w:rPr>
              <w:t>tmp_out</w:t>
            </w:r>
            <w:proofErr w:type="spellEnd"/>
            <w:r w:rsidRPr="000E0613">
              <w:rPr>
                <w:lang w:val="en-US"/>
              </w:rPr>
              <w:t>"</w:t>
            </w:r>
          </w:p>
          <w:p w14:paraId="4500C2F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 INFO "Restore attempt ${</w:t>
            </w:r>
            <w:proofErr w:type="spellStart"/>
            <w:r w:rsidRPr="000E0613">
              <w:rPr>
                <w:lang w:val="en-US"/>
              </w:rPr>
              <w:t>i</w:t>
            </w:r>
            <w:proofErr w:type="spellEnd"/>
            <w:r w:rsidRPr="000E0613">
              <w:rPr>
                <w:lang w:val="en-US"/>
              </w:rPr>
              <w:t>}/${MAX_</w:t>
            </w:r>
            <w:proofErr w:type="gramStart"/>
            <w:r w:rsidRPr="000E0613">
              <w:rPr>
                <w:lang w:val="en-US"/>
              </w:rPr>
              <w:t>RETRIES}:</w:t>
            </w:r>
            <w:proofErr w:type="gramEnd"/>
            <w:r w:rsidRPr="000E0613">
              <w:rPr>
                <w:lang w:val="en-US"/>
              </w:rPr>
              <w:t xml:space="preserve"> </w:t>
            </w:r>
            <w:proofErr w:type="spellStart"/>
            <w:r w:rsidRPr="000E0613">
              <w:rPr>
                <w:lang w:val="en-US"/>
              </w:rPr>
              <w:t>qmrestore</w:t>
            </w:r>
            <w:proofErr w:type="spellEnd"/>
            <w:r w:rsidRPr="000E0613">
              <w:rPr>
                <w:lang w:val="en-US"/>
              </w:rPr>
              <w:t xml:space="preserve"> --force \"$VOLID\" \"$VMID\""</w:t>
            </w:r>
          </w:p>
          <w:p w14:paraId="494484F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64ACCF7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if </w:t>
            </w:r>
            <w:proofErr w:type="spellStart"/>
            <w:r w:rsidRPr="000E0613">
              <w:rPr>
                <w:lang w:val="en-US"/>
              </w:rPr>
              <w:t>qmrestore</w:t>
            </w:r>
            <w:proofErr w:type="spellEnd"/>
            <w:r w:rsidRPr="000E0613">
              <w:rPr>
                <w:lang w:val="en-US"/>
              </w:rPr>
              <w:t xml:space="preserve"> "$VOLID" "$VMID" --force &gt;"$</w:t>
            </w:r>
            <w:proofErr w:type="spellStart"/>
            <w:r w:rsidRPr="000E0613">
              <w:rPr>
                <w:lang w:val="en-US"/>
              </w:rPr>
              <w:t>tmp_out</w:t>
            </w:r>
            <w:proofErr w:type="spellEnd"/>
            <w:r w:rsidRPr="000E0613">
              <w:rPr>
                <w:lang w:val="en-US"/>
              </w:rPr>
              <w:t>" 2&gt;&amp;1; then</w:t>
            </w:r>
          </w:p>
          <w:p w14:paraId="549EFD3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rm -f "$FLAG_FILE"</w:t>
            </w:r>
          </w:p>
          <w:p w14:paraId="7265E92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log INFO "Restore finished successfully for VMID=${VMID}"</w:t>
            </w:r>
          </w:p>
          <w:p w14:paraId="4AAF18E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logger -t pbs-</w:t>
            </w:r>
            <w:proofErr w:type="spellStart"/>
            <w:r w:rsidRPr="000E0613">
              <w:rPr>
                <w:lang w:val="en-US"/>
              </w:rPr>
              <w:t>autorestore</w:t>
            </w:r>
            <w:proofErr w:type="spellEnd"/>
            <w:r w:rsidRPr="000E0613">
              <w:rPr>
                <w:lang w:val="en-US"/>
              </w:rPr>
              <w:t xml:space="preserve"> "Starting VM ${VMID} after restore"</w:t>
            </w:r>
          </w:p>
          <w:p w14:paraId="3A5BEAC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</w:t>
            </w:r>
            <w:proofErr w:type="spellStart"/>
            <w:r w:rsidRPr="000E0613">
              <w:rPr>
                <w:lang w:val="en-US"/>
              </w:rPr>
              <w:t>qm</w:t>
            </w:r>
            <w:proofErr w:type="spellEnd"/>
            <w:r w:rsidRPr="000E0613">
              <w:rPr>
                <w:lang w:val="en-US"/>
              </w:rPr>
              <w:t xml:space="preserve"> start "$VMID"</w:t>
            </w:r>
          </w:p>
          <w:p w14:paraId="734AB45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exit 0</w:t>
            </w:r>
          </w:p>
          <w:p w14:paraId="13F5B54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fi</w:t>
            </w:r>
          </w:p>
          <w:p w14:paraId="5438B49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1E7412F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rc</w:t>
            </w:r>
            <w:proofErr w:type="spellEnd"/>
            <w:r w:rsidRPr="000E0613">
              <w:rPr>
                <w:lang w:val="en-US"/>
              </w:rPr>
              <w:t>=$?</w:t>
            </w:r>
          </w:p>
          <w:p w14:paraId="660863F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lastRenderedPageBreak/>
              <w:t xml:space="preserve">  out="$(cat "$</w:t>
            </w:r>
            <w:proofErr w:type="spellStart"/>
            <w:r w:rsidRPr="000E0613">
              <w:rPr>
                <w:lang w:val="en-US"/>
              </w:rPr>
              <w:t>tmp_out</w:t>
            </w:r>
            <w:proofErr w:type="spellEnd"/>
            <w:r w:rsidRPr="000E0613">
              <w:rPr>
                <w:lang w:val="en-US"/>
              </w:rPr>
              <w:t>")"</w:t>
            </w:r>
          </w:p>
          <w:p w14:paraId="6AF023EB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 WARN "Restore failed (</w:t>
            </w:r>
            <w:proofErr w:type="spellStart"/>
            <w:r w:rsidRPr="000E0613">
              <w:rPr>
                <w:lang w:val="en-US"/>
              </w:rPr>
              <w:t>rc</w:t>
            </w:r>
            <w:proofErr w:type="spellEnd"/>
            <w:r w:rsidRPr="000E0613">
              <w:rPr>
                <w:lang w:val="en-US"/>
              </w:rPr>
              <w:t>=${</w:t>
            </w:r>
            <w:proofErr w:type="spellStart"/>
            <w:r w:rsidRPr="000E0613">
              <w:rPr>
                <w:lang w:val="en-US"/>
              </w:rPr>
              <w:t>rc</w:t>
            </w:r>
            <w:proofErr w:type="spellEnd"/>
            <w:r w:rsidRPr="000E0613">
              <w:rPr>
                <w:lang w:val="en-US"/>
              </w:rPr>
              <w:t>}): ${out}"</w:t>
            </w:r>
          </w:p>
          <w:p w14:paraId="199ECDC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7C4847CA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if grep -qi "can't lock file" &lt;&lt;&lt;"$out"; then</w:t>
            </w:r>
          </w:p>
          <w:p w14:paraId="7BF7190C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log WARN "Lock is still busy, retrying in ${RETRY_</w:t>
            </w:r>
            <w:proofErr w:type="gramStart"/>
            <w:r w:rsidRPr="000E0613">
              <w:rPr>
                <w:lang w:val="en-US"/>
              </w:rPr>
              <w:t>SLEEP}s</w:t>
            </w:r>
            <w:proofErr w:type="gramEnd"/>
            <w:r w:rsidRPr="000E0613">
              <w:rPr>
                <w:lang w:val="en-US"/>
              </w:rPr>
              <w:t>"</w:t>
            </w:r>
          </w:p>
          <w:p w14:paraId="5188ED8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sleep "$RETRY_SLEEP"</w:t>
            </w:r>
          </w:p>
          <w:p w14:paraId="0D0E0E5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continue</w:t>
            </w:r>
          </w:p>
          <w:p w14:paraId="6F4A054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fi</w:t>
            </w:r>
          </w:p>
          <w:p w14:paraId="05BAADC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65A85093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 ERROR "Restore failed with non-lock error, aborting"</w:t>
            </w:r>
          </w:p>
          <w:p w14:paraId="05280F9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exit "$</w:t>
            </w:r>
            <w:proofErr w:type="spellStart"/>
            <w:r w:rsidRPr="000E0613">
              <w:rPr>
                <w:lang w:val="en-US"/>
              </w:rPr>
              <w:t>rc</w:t>
            </w:r>
            <w:proofErr w:type="spellEnd"/>
            <w:r w:rsidRPr="000E0613">
              <w:rPr>
                <w:lang w:val="en-US"/>
              </w:rPr>
              <w:t>"</w:t>
            </w:r>
          </w:p>
          <w:p w14:paraId="6CEAD4D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done</w:t>
            </w:r>
          </w:p>
          <w:p w14:paraId="07F3424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1A42441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 ERROR "Exceeded retries, restore not completed"</w:t>
            </w:r>
          </w:p>
          <w:p w14:paraId="712AED1C" w14:textId="7B3AAC7F" w:rsidR="000E0613" w:rsidRDefault="000E0613" w:rsidP="000E0613">
            <w:pPr>
              <w:pStyle w:val="af4"/>
            </w:pPr>
            <w:r w:rsidRPr="000E0613">
              <w:rPr>
                <w:lang w:val="en-US"/>
              </w:rPr>
              <w:t>exit 1</w:t>
            </w:r>
          </w:p>
        </w:tc>
      </w:tr>
    </w:tbl>
    <w:p w14:paraId="77077876" w14:textId="000BCFE6" w:rsidR="000E0613" w:rsidRPr="000E0613" w:rsidRDefault="000E0613" w:rsidP="000E0613">
      <w:pPr>
        <w:pStyle w:val="af3"/>
        <w:rPr>
          <w:lang w:val="en-US"/>
        </w:rPr>
      </w:pPr>
      <w:r>
        <w:lastRenderedPageBreak/>
        <w:t>Л</w:t>
      </w:r>
      <w:r>
        <w:t xml:space="preserve">истинг </w:t>
      </w:r>
      <w:r>
        <w:t xml:space="preserve">3 - </w:t>
      </w:r>
      <w:r w:rsidRPr="000E0613">
        <w:t>vm-hook.sh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0613" w14:paraId="033CD3F2" w14:textId="77777777" w:rsidTr="00EB0102">
        <w:tc>
          <w:tcPr>
            <w:tcW w:w="9628" w:type="dxa"/>
          </w:tcPr>
          <w:p w14:paraId="7B943F8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gramStart"/>
            <w:r w:rsidRPr="000E0613">
              <w:rPr>
                <w:lang w:val="en-US"/>
              </w:rPr>
              <w:t>#!/</w:t>
            </w:r>
            <w:proofErr w:type="gramEnd"/>
            <w:r w:rsidRPr="000E0613">
              <w:rPr>
                <w:lang w:val="en-US"/>
              </w:rPr>
              <w:t>usr/bin/env bash</w:t>
            </w:r>
          </w:p>
          <w:p w14:paraId="01573FD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set -</w:t>
            </w:r>
            <w:proofErr w:type="spellStart"/>
            <w:r w:rsidRPr="000E0613">
              <w:rPr>
                <w:lang w:val="en-US"/>
              </w:rPr>
              <w:t>euo</w:t>
            </w:r>
            <w:proofErr w:type="spellEnd"/>
            <w:r w:rsidRPr="000E0613">
              <w:rPr>
                <w:lang w:val="en-US"/>
              </w:rPr>
              <w:t xml:space="preserve"> </w:t>
            </w:r>
            <w:proofErr w:type="spellStart"/>
            <w:r w:rsidRPr="000E0613">
              <w:rPr>
                <w:lang w:val="en-US"/>
              </w:rPr>
              <w:t>pipefail</w:t>
            </w:r>
            <w:proofErr w:type="spellEnd"/>
          </w:p>
          <w:p w14:paraId="0B3914B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27DC82C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VMID="${</w:t>
            </w:r>
            <w:proofErr w:type="gramStart"/>
            <w:r w:rsidRPr="000E0613">
              <w:rPr>
                <w:lang w:val="en-US"/>
              </w:rPr>
              <w:t>1:?</w:t>
            </w:r>
            <w:proofErr w:type="gramEnd"/>
            <w:r w:rsidRPr="000E0613">
              <w:rPr>
                <w:lang w:val="en-US"/>
              </w:rPr>
              <w:t>Usage: vm-hook.sh &lt;</w:t>
            </w:r>
            <w:proofErr w:type="spellStart"/>
            <w:r w:rsidRPr="000E0613">
              <w:rPr>
                <w:lang w:val="en-US"/>
              </w:rPr>
              <w:t>vmid</w:t>
            </w:r>
            <w:proofErr w:type="spellEnd"/>
            <w:r w:rsidRPr="000E0613">
              <w:rPr>
                <w:lang w:val="en-US"/>
              </w:rPr>
              <w:t>&gt; &lt;phase</w:t>
            </w:r>
            <w:proofErr w:type="gramStart"/>
            <w:r w:rsidRPr="000E0613">
              <w:rPr>
                <w:lang w:val="en-US"/>
              </w:rPr>
              <w:t>&gt;}"</w:t>
            </w:r>
            <w:proofErr w:type="gramEnd"/>
          </w:p>
          <w:p w14:paraId="5190F606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PHASE="${</w:t>
            </w:r>
            <w:proofErr w:type="gramStart"/>
            <w:r w:rsidRPr="000E0613">
              <w:rPr>
                <w:lang w:val="en-US"/>
              </w:rPr>
              <w:t>2:?</w:t>
            </w:r>
            <w:proofErr w:type="gramEnd"/>
            <w:r w:rsidRPr="000E0613">
              <w:rPr>
                <w:lang w:val="en-US"/>
              </w:rPr>
              <w:t>Usage: vm-hook.sh &lt;</w:t>
            </w:r>
            <w:proofErr w:type="spellStart"/>
            <w:r w:rsidRPr="000E0613">
              <w:rPr>
                <w:lang w:val="en-US"/>
              </w:rPr>
              <w:t>vmid</w:t>
            </w:r>
            <w:proofErr w:type="spellEnd"/>
            <w:r w:rsidRPr="000E0613">
              <w:rPr>
                <w:lang w:val="en-US"/>
              </w:rPr>
              <w:t>&gt; &lt;phase</w:t>
            </w:r>
            <w:proofErr w:type="gramStart"/>
            <w:r w:rsidRPr="000E0613">
              <w:rPr>
                <w:lang w:val="en-US"/>
              </w:rPr>
              <w:t>&gt;}"</w:t>
            </w:r>
            <w:proofErr w:type="gramEnd"/>
          </w:p>
          <w:p w14:paraId="413B2673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LOG_FILE="${LOG_FILE:-/</w:t>
            </w:r>
            <w:proofErr w:type="gramStart"/>
            <w:r w:rsidRPr="000E0613">
              <w:rPr>
                <w:lang w:val="en-US"/>
              </w:rPr>
              <w:t>var/log/vm-hook.log}"</w:t>
            </w:r>
            <w:proofErr w:type="gramEnd"/>
          </w:p>
          <w:p w14:paraId="153ED8E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2713E89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proofErr w:type="gramStart"/>
            <w:r w:rsidRPr="000E0613">
              <w:rPr>
                <w:lang w:val="en-US"/>
              </w:rPr>
              <w:t>log(</w:t>
            </w:r>
            <w:proofErr w:type="gramEnd"/>
            <w:r w:rsidRPr="000E0613">
              <w:rPr>
                <w:lang w:val="en-US"/>
              </w:rPr>
              <w:t>) {</w:t>
            </w:r>
          </w:p>
          <w:p w14:paraId="41CDC39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local level="$1"; shift</w:t>
            </w:r>
          </w:p>
          <w:p w14:paraId="0DD450B2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local msg="$*"</w:t>
            </w:r>
          </w:p>
          <w:p w14:paraId="252866E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</w:t>
            </w:r>
            <w:proofErr w:type="spellStart"/>
            <w:r w:rsidRPr="000E0613">
              <w:rPr>
                <w:lang w:val="en-US"/>
              </w:rPr>
              <w:t>printf</w:t>
            </w:r>
            <w:proofErr w:type="spellEnd"/>
            <w:r w:rsidRPr="000E0613">
              <w:rPr>
                <w:lang w:val="en-US"/>
              </w:rPr>
              <w:t xml:space="preserve"> '%s [%s] VMID=%s PHASE=%s %s\n' \</w:t>
            </w:r>
          </w:p>
          <w:p w14:paraId="1A0156A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"$(date '+%F %T')" "$level" "$VMID" "$PHASE" "$msg" | tee -a "$LOG_FILE" &gt;/dev/null</w:t>
            </w:r>
          </w:p>
          <w:p w14:paraId="40664C97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logger -t </w:t>
            </w:r>
            <w:proofErr w:type="spellStart"/>
            <w:r w:rsidRPr="000E0613">
              <w:rPr>
                <w:lang w:val="en-US"/>
              </w:rPr>
              <w:t>vm</w:t>
            </w:r>
            <w:proofErr w:type="spellEnd"/>
            <w:r w:rsidRPr="000E0613">
              <w:rPr>
                <w:lang w:val="en-US"/>
              </w:rPr>
              <w:t>-hook "[$level] VMID=${VMID} PHASE=${PHASE} $msg"</w:t>
            </w:r>
          </w:p>
          <w:p w14:paraId="2F95035D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}</w:t>
            </w:r>
          </w:p>
          <w:p w14:paraId="02AEDDB5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097C10D8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log INFO "Hook invoked"</w:t>
            </w:r>
          </w:p>
          <w:p w14:paraId="779EE8C3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</w:p>
          <w:p w14:paraId="26547DD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>case "$PHASE" in</w:t>
            </w:r>
          </w:p>
          <w:p w14:paraId="126B5E5F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post-stop)</w:t>
            </w:r>
          </w:p>
          <w:p w14:paraId="3C1012C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log INFO "Scheduling </w:t>
            </w:r>
            <w:proofErr w:type="spellStart"/>
            <w:r w:rsidRPr="000E0613">
              <w:rPr>
                <w:lang w:val="en-US"/>
              </w:rPr>
              <w:t>autorestore</w:t>
            </w:r>
            <w:proofErr w:type="spellEnd"/>
            <w:r w:rsidRPr="000E0613">
              <w:rPr>
                <w:lang w:val="en-US"/>
              </w:rPr>
              <w:t xml:space="preserve"> in background"</w:t>
            </w:r>
          </w:p>
          <w:p w14:paraId="4FACC22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</w:t>
            </w:r>
            <w:proofErr w:type="spellStart"/>
            <w:r w:rsidRPr="000E0613">
              <w:rPr>
                <w:lang w:val="en-US"/>
              </w:rPr>
              <w:t>nohup</w:t>
            </w:r>
            <w:proofErr w:type="spellEnd"/>
            <w:r w:rsidRPr="000E0613">
              <w:rPr>
                <w:lang w:val="en-US"/>
              </w:rPr>
              <w:t xml:space="preserve"> bash -c "/usr/local/sbin/pbs-autorestore.sh '$</w:t>
            </w:r>
            <w:proofErr w:type="gramStart"/>
            <w:r w:rsidRPr="000E0613">
              <w:rPr>
                <w:lang w:val="en-US"/>
              </w:rPr>
              <w:t>VMID'"</w:t>
            </w:r>
            <w:proofErr w:type="gramEnd"/>
            <w:r w:rsidRPr="000E0613">
              <w:rPr>
                <w:lang w:val="en-US"/>
              </w:rPr>
              <w:t xml:space="preserve"> \</w:t>
            </w:r>
          </w:p>
          <w:p w14:paraId="31A0D039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  &gt;&gt;"$LOG_FILE" 2&gt;&amp;1 &lt;/dev/null &amp;</w:t>
            </w:r>
          </w:p>
          <w:p w14:paraId="0160D8D4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;;</w:t>
            </w:r>
          </w:p>
          <w:p w14:paraId="7B6AE061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*)</w:t>
            </w:r>
          </w:p>
          <w:p w14:paraId="4E2EDF40" w14:textId="77777777" w:rsidR="000E0613" w:rsidRPr="000E0613" w:rsidRDefault="000E0613" w:rsidP="000E0613">
            <w:pPr>
              <w:pStyle w:val="af4"/>
              <w:rPr>
                <w:lang w:val="en-US"/>
              </w:rPr>
            </w:pPr>
            <w:r w:rsidRPr="000E0613">
              <w:rPr>
                <w:lang w:val="en-US"/>
              </w:rPr>
              <w:t xml:space="preserve">    log INFO "No action for this phase"</w:t>
            </w:r>
          </w:p>
          <w:p w14:paraId="773782EC" w14:textId="77777777" w:rsidR="000E0613" w:rsidRDefault="000E0613" w:rsidP="000E0613">
            <w:pPr>
              <w:pStyle w:val="af4"/>
            </w:pPr>
            <w:r w:rsidRPr="000E0613">
              <w:rPr>
                <w:lang w:val="en-US"/>
              </w:rPr>
              <w:t xml:space="preserve">    </w:t>
            </w:r>
            <w:r>
              <w:t>;;</w:t>
            </w:r>
          </w:p>
          <w:p w14:paraId="27A68E6C" w14:textId="77777777" w:rsidR="000E0613" w:rsidRDefault="000E0613" w:rsidP="000E0613">
            <w:pPr>
              <w:pStyle w:val="af4"/>
            </w:pPr>
            <w:proofErr w:type="spellStart"/>
            <w:r>
              <w:t>esac</w:t>
            </w:r>
            <w:proofErr w:type="spellEnd"/>
          </w:p>
          <w:p w14:paraId="3BB29449" w14:textId="77777777" w:rsidR="000E0613" w:rsidRDefault="000E0613" w:rsidP="000E0613">
            <w:pPr>
              <w:pStyle w:val="af4"/>
            </w:pPr>
          </w:p>
          <w:p w14:paraId="74A5445F" w14:textId="4CEF8032" w:rsidR="000E0613" w:rsidRDefault="000E0613" w:rsidP="000E0613">
            <w:pPr>
              <w:pStyle w:val="af4"/>
            </w:pPr>
            <w:proofErr w:type="spellStart"/>
            <w:r>
              <w:t>exit</w:t>
            </w:r>
            <w:proofErr w:type="spellEnd"/>
          </w:p>
        </w:tc>
      </w:tr>
    </w:tbl>
    <w:p w14:paraId="054EA93E" w14:textId="63905F2F" w:rsidR="000E0613" w:rsidRDefault="000E0613" w:rsidP="000E0613">
      <w:pPr>
        <w:pStyle w:val="2"/>
      </w:pPr>
      <w:r w:rsidRPr="000E0613">
        <w:t>Проведение тестовых тревог</w:t>
      </w:r>
    </w:p>
    <w:p w14:paraId="20E214C9" w14:textId="6ACE32FA" w:rsidR="00894539" w:rsidRPr="00894539" w:rsidRDefault="00894539" w:rsidP="00894539">
      <w:pPr>
        <w:pStyle w:val="3"/>
      </w:pPr>
      <w:r w:rsidRPr="00894539">
        <w:t>Восстановление отдельного файла</w:t>
      </w:r>
    </w:p>
    <w:p w14:paraId="0D65A4DF" w14:textId="57EA1A22" w:rsidR="000E0613" w:rsidRDefault="000E0613" w:rsidP="000E0613">
      <w:r>
        <w:t xml:space="preserve">Для тестирования под номером 1 был изменен файл </w:t>
      </w:r>
      <w:r>
        <w:rPr>
          <w:lang w:val="en-US"/>
        </w:rPr>
        <w:t>index</w:t>
      </w:r>
      <w:r w:rsidRPr="000E0613">
        <w:t>.</w:t>
      </w:r>
      <w:r>
        <w:rPr>
          <w:lang w:val="en-US"/>
        </w:rPr>
        <w:t>html</w:t>
      </w:r>
      <w:r>
        <w:t xml:space="preserve">. Именно этот файл посылает </w:t>
      </w:r>
      <w:r>
        <w:rPr>
          <w:lang w:val="en-US"/>
        </w:rPr>
        <w:t>nginx</w:t>
      </w:r>
      <w:r w:rsidRPr="000E0613">
        <w:t xml:space="preserve"> </w:t>
      </w:r>
      <w:r>
        <w:t>на порт 80.</w:t>
      </w:r>
    </w:p>
    <w:p w14:paraId="5F17CB52" w14:textId="17B88117" w:rsidR="000E0613" w:rsidRDefault="000E0613" w:rsidP="000E0613">
      <w:pPr>
        <w:pStyle w:val="af5"/>
      </w:pPr>
      <w:r w:rsidRPr="005E732E">
        <w:lastRenderedPageBreak/>
        <w:drawing>
          <wp:inline distT="0" distB="0" distL="0" distR="0" wp14:anchorId="1C3D0B73" wp14:editId="6CED082D">
            <wp:extent cx="5940425" cy="1416685"/>
            <wp:effectExtent l="0" t="0" r="3175" b="0"/>
            <wp:docPr id="143801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11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47EE" w14:textId="2114366B" w:rsidR="000E0613" w:rsidRDefault="000E0613" w:rsidP="000E0613">
      <w:pPr>
        <w:pStyle w:val="af5"/>
        <w:rPr>
          <w:lang w:val="en-US"/>
        </w:rPr>
      </w:pPr>
      <w:r>
        <w:t xml:space="preserve">Рисунок 1 – страница </w:t>
      </w:r>
      <w:r>
        <w:rPr>
          <w:lang w:val="en-US"/>
        </w:rPr>
        <w:t>nginx</w:t>
      </w:r>
    </w:p>
    <w:p w14:paraId="6A73545E" w14:textId="094D9773" w:rsidR="000E0613" w:rsidRDefault="000E0613" w:rsidP="000E0613">
      <w:r>
        <w:t xml:space="preserve">После изменения страницы отображение в браузере поменялось. Спустя не более 1 минуты ВМ была отключена. </w:t>
      </w:r>
    </w:p>
    <w:p w14:paraId="6593B177" w14:textId="4A9ECD2C" w:rsidR="000E0613" w:rsidRDefault="000E0613" w:rsidP="000E0613">
      <w:pPr>
        <w:pStyle w:val="af5"/>
      </w:pPr>
      <w:r w:rsidRPr="005E732E">
        <w:drawing>
          <wp:inline distT="0" distB="0" distL="0" distR="0" wp14:anchorId="4931DBC3" wp14:editId="18C8AC52">
            <wp:extent cx="5940425" cy="2783205"/>
            <wp:effectExtent l="0" t="0" r="3175" b="0"/>
            <wp:docPr id="50024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9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A80E" w14:textId="77777777" w:rsidR="000E0613" w:rsidRPr="000E0613" w:rsidRDefault="000E0613" w:rsidP="000E0613">
      <w:pPr>
        <w:pStyle w:val="af5"/>
      </w:pPr>
      <w:r>
        <w:t xml:space="preserve">Рисунок 1 – страница </w:t>
      </w:r>
      <w:r>
        <w:rPr>
          <w:lang w:val="en-US"/>
        </w:rPr>
        <w:t>nginx</w:t>
      </w:r>
    </w:p>
    <w:p w14:paraId="4AA0A620" w14:textId="26740644" w:rsidR="000E0613" w:rsidRDefault="000E0613" w:rsidP="000E0613">
      <w:r>
        <w:t>Клиентский скрипт, который проверял изменение страницы, выявил изменение</w:t>
      </w:r>
    </w:p>
    <w:p w14:paraId="5A2AB555" w14:textId="337B50FA" w:rsidR="000E0613" w:rsidRDefault="000E0613" w:rsidP="000E0613">
      <w:pPr>
        <w:pStyle w:val="af5"/>
      </w:pPr>
      <w:r w:rsidRPr="0069429A">
        <w:rPr>
          <w:lang w:val="en-US"/>
        </w:rPr>
        <w:drawing>
          <wp:inline distT="0" distB="0" distL="0" distR="0" wp14:anchorId="1CDE4B28" wp14:editId="16F60A30">
            <wp:extent cx="5940425" cy="621030"/>
            <wp:effectExtent l="0" t="0" r="3175" b="7620"/>
            <wp:docPr id="120837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DC8" w14:textId="60A93773" w:rsidR="000E0613" w:rsidRDefault="000E0613" w:rsidP="000E0613">
      <w:pPr>
        <w:pStyle w:val="af5"/>
      </w:pPr>
      <w:r>
        <w:t>Рисунок 1 – обнаружение изменений</w:t>
      </w:r>
    </w:p>
    <w:p w14:paraId="4A6D4F20" w14:textId="3E381928" w:rsidR="000E0613" w:rsidRDefault="000E0613" w:rsidP="000E0613">
      <w:r>
        <w:t>Поле выключения произошел процесс восстановления ВМ из ближайшего бэкапа.</w:t>
      </w:r>
    </w:p>
    <w:p w14:paraId="29981AC5" w14:textId="4B47C4F8" w:rsidR="000E0613" w:rsidRDefault="000E0613" w:rsidP="000E0613">
      <w:pPr>
        <w:pStyle w:val="af5"/>
      </w:pPr>
      <w:r w:rsidRPr="0069429A">
        <w:rPr>
          <w:lang w:val="en-US"/>
        </w:rPr>
        <w:drawing>
          <wp:inline distT="0" distB="0" distL="0" distR="0" wp14:anchorId="1B5C29EC" wp14:editId="39C115AE">
            <wp:extent cx="5940425" cy="540385"/>
            <wp:effectExtent l="0" t="0" r="3175" b="0"/>
            <wp:docPr id="48638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84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7B39" w14:textId="3E255B2B" w:rsidR="000E0613" w:rsidRDefault="000E0613" w:rsidP="000E0613">
      <w:pPr>
        <w:pStyle w:val="af5"/>
      </w:pPr>
      <w:r>
        <w:t xml:space="preserve">Рисунок 1 - </w:t>
      </w:r>
      <w:r>
        <w:t>восстановлени</w:t>
      </w:r>
      <w:r>
        <w:t>е</w:t>
      </w:r>
      <w:r>
        <w:t xml:space="preserve"> ВМ</w:t>
      </w:r>
    </w:p>
    <w:p w14:paraId="64F4AE1C" w14:textId="7F8922CA" w:rsidR="00894539" w:rsidRDefault="00894539" w:rsidP="00894539">
      <w:r>
        <w:t>После восстановления ВМ запустилась и отображение начальной страницы возобновилось.</w:t>
      </w:r>
    </w:p>
    <w:p w14:paraId="26B959D4" w14:textId="2FB7D79C" w:rsidR="00894539" w:rsidRDefault="00894539" w:rsidP="00894539">
      <w:pPr>
        <w:pStyle w:val="af5"/>
      </w:pPr>
      <w:r w:rsidRPr="0069429A">
        <w:rPr>
          <w:lang w:val="en-US"/>
        </w:rPr>
        <w:lastRenderedPageBreak/>
        <w:drawing>
          <wp:inline distT="0" distB="0" distL="0" distR="0" wp14:anchorId="3AD73AFD" wp14:editId="6DFEC20A">
            <wp:extent cx="5940425" cy="497840"/>
            <wp:effectExtent l="0" t="0" r="3175" b="0"/>
            <wp:docPr id="1145869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9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2066" w14:textId="1E7B6D1E" w:rsidR="00894539" w:rsidRDefault="00894539" w:rsidP="00894539">
      <w:pPr>
        <w:pStyle w:val="af5"/>
      </w:pPr>
      <w:r>
        <w:t>Рисунок 1 – восстановление страницы произошло успешно.</w:t>
      </w:r>
    </w:p>
    <w:p w14:paraId="5EAF38FA" w14:textId="5D8776F1" w:rsidR="00894539" w:rsidRDefault="00894539" w:rsidP="00894539">
      <w:r>
        <w:t xml:space="preserve">На обнаружение и восстановление не прошло больше 3 минут. С </w:t>
      </w:r>
      <w:proofErr w:type="spellStart"/>
      <w:r>
        <w:t>утетом</w:t>
      </w:r>
      <w:proofErr w:type="spellEnd"/>
      <w:r>
        <w:t xml:space="preserve"> того, что на реальной инфраструктуре сами чистые ВМ не будут весить боль 100 Гб, а канал связи будет 10Гбит\с то это время незначительное.</w:t>
      </w:r>
    </w:p>
    <w:p w14:paraId="40BDA447" w14:textId="7B713AA1" w:rsidR="00894539" w:rsidRDefault="00894539" w:rsidP="00894539">
      <w:pPr>
        <w:pStyle w:val="3"/>
      </w:pPr>
      <w:r w:rsidRPr="00894539">
        <w:t>Восстановление сервиса на DR-площадке</w:t>
      </w:r>
    </w:p>
    <w:p w14:paraId="45E58D8F" w14:textId="173F96C9" w:rsidR="00894539" w:rsidRPr="00894539" w:rsidRDefault="00894539" w:rsidP="00894539">
      <w:r>
        <w:t xml:space="preserve">Бэкапом пользовательских данных занимается конечное приложение с помощью средств работы с </w:t>
      </w:r>
      <w:r>
        <w:rPr>
          <w:lang w:val="en-US"/>
        </w:rPr>
        <w:t>S</w:t>
      </w:r>
      <w:r w:rsidRPr="00894539">
        <w:t xml:space="preserve">3 </w:t>
      </w:r>
      <w:r>
        <w:t xml:space="preserve">каких как </w:t>
      </w:r>
      <w:proofErr w:type="spellStart"/>
      <w:r>
        <w:rPr>
          <w:lang w:val="en-US"/>
        </w:rPr>
        <w:t>rclone</w:t>
      </w:r>
      <w:proofErr w:type="spellEnd"/>
      <w:r w:rsidRPr="00894539">
        <w:t xml:space="preserve">, </w:t>
      </w:r>
      <w:r>
        <w:t xml:space="preserve">т.к останавливать и </w:t>
      </w:r>
      <w:proofErr w:type="spellStart"/>
      <w:r>
        <w:t>пэкапировать</w:t>
      </w:r>
      <w:proofErr w:type="spellEnd"/>
      <w:r>
        <w:t xml:space="preserve"> 85 Тб данных за раз выйдет слишком долго что не укладывается в </w:t>
      </w:r>
      <w:r>
        <w:rPr>
          <w:lang w:val="en-US"/>
        </w:rPr>
        <w:t>RTO</w:t>
      </w:r>
      <w:r w:rsidRPr="00894539">
        <w:t xml:space="preserve"> 8 </w:t>
      </w:r>
      <w:r>
        <w:t xml:space="preserve">часов, данные будут </w:t>
      </w:r>
      <w:proofErr w:type="spellStart"/>
      <w:r>
        <w:t>бэкапировать</w:t>
      </w:r>
      <w:proofErr w:type="spellEnd"/>
      <w:r>
        <w:t xml:space="preserve"> для каждого пользователя отдельно что при канале 10Гбит\с и количества данных 50 Гб на пользователя составляет примерно 1 минуту, данные пользователей </w:t>
      </w:r>
      <w:proofErr w:type="spellStart"/>
      <w:r>
        <w:t>бэкапирутся</w:t>
      </w:r>
      <w:proofErr w:type="spellEnd"/>
      <w:r>
        <w:t xml:space="preserve"> последовательно для каждого пользователя.</w:t>
      </w:r>
    </w:p>
    <w:p w14:paraId="370AAF94" w14:textId="77777777" w:rsidR="007F7A20" w:rsidRPr="007F7A20" w:rsidRDefault="007F7A20" w:rsidP="007F7A20"/>
    <w:sectPr w:rsidR="007F7A20" w:rsidRPr="007F7A20" w:rsidSect="00C71B45">
      <w:footerReference w:type="default" r:id="rId27"/>
      <w:footerReference w:type="first" r:id="rId28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DE06C" w14:textId="77777777" w:rsidR="007A665C" w:rsidRDefault="007A665C" w:rsidP="009E241C">
      <w:pPr>
        <w:spacing w:line="240" w:lineRule="auto"/>
      </w:pPr>
      <w:r>
        <w:separator/>
      </w:r>
    </w:p>
  </w:endnote>
  <w:endnote w:type="continuationSeparator" w:id="0">
    <w:p w14:paraId="30780466" w14:textId="77777777" w:rsidR="007A665C" w:rsidRDefault="007A665C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Cambria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12A2CE48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62C1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7455" w14:textId="77777777" w:rsidR="007A665C" w:rsidRDefault="007A665C" w:rsidP="009E241C">
      <w:pPr>
        <w:spacing w:line="240" w:lineRule="auto"/>
      </w:pPr>
      <w:r>
        <w:separator/>
      </w:r>
    </w:p>
  </w:footnote>
  <w:footnote w:type="continuationSeparator" w:id="0">
    <w:p w14:paraId="70E64B77" w14:textId="77777777" w:rsidR="007A665C" w:rsidRDefault="007A665C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D08"/>
    <w:multiLevelType w:val="hybridMultilevel"/>
    <w:tmpl w:val="C4D84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740455"/>
    <w:multiLevelType w:val="multilevel"/>
    <w:tmpl w:val="D77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4C3A7C"/>
    <w:multiLevelType w:val="multilevel"/>
    <w:tmpl w:val="B01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9FD790D"/>
    <w:multiLevelType w:val="hybridMultilevel"/>
    <w:tmpl w:val="8356D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827DA7"/>
    <w:multiLevelType w:val="multilevel"/>
    <w:tmpl w:val="69F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E73C0"/>
    <w:multiLevelType w:val="multilevel"/>
    <w:tmpl w:val="C58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64B663E"/>
    <w:multiLevelType w:val="hybridMultilevel"/>
    <w:tmpl w:val="706C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7B566E"/>
    <w:multiLevelType w:val="multilevel"/>
    <w:tmpl w:val="F3EADF7E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858" w:hanging="432"/>
      </w:pPr>
      <w:rPr>
        <w:rFonts w:hint="default"/>
        <w:lang w:val="ru-RU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9"/>
  </w:num>
  <w:num w:numId="2" w16cid:durableId="1203590824">
    <w:abstractNumId w:val="2"/>
  </w:num>
  <w:num w:numId="3" w16cid:durableId="373892793">
    <w:abstractNumId w:val="14"/>
  </w:num>
  <w:num w:numId="4" w16cid:durableId="582372677">
    <w:abstractNumId w:val="3"/>
  </w:num>
  <w:num w:numId="5" w16cid:durableId="580917646">
    <w:abstractNumId w:val="4"/>
  </w:num>
  <w:num w:numId="6" w16cid:durableId="739133416">
    <w:abstractNumId w:val="18"/>
  </w:num>
  <w:num w:numId="7" w16cid:durableId="736441645">
    <w:abstractNumId w:val="9"/>
  </w:num>
  <w:num w:numId="8" w16cid:durableId="1370030234">
    <w:abstractNumId w:val="16"/>
  </w:num>
  <w:num w:numId="9" w16cid:durableId="1448086367">
    <w:abstractNumId w:val="26"/>
  </w:num>
  <w:num w:numId="10" w16cid:durableId="262810773">
    <w:abstractNumId w:val="13"/>
  </w:num>
  <w:num w:numId="11" w16cid:durableId="899051698">
    <w:abstractNumId w:val="12"/>
  </w:num>
  <w:num w:numId="12" w16cid:durableId="2125804398">
    <w:abstractNumId w:val="11"/>
  </w:num>
  <w:num w:numId="13" w16cid:durableId="84616158">
    <w:abstractNumId w:val="6"/>
  </w:num>
  <w:num w:numId="14" w16cid:durableId="917443197">
    <w:abstractNumId w:val="6"/>
  </w:num>
  <w:num w:numId="15" w16cid:durableId="95269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0"/>
  </w:num>
  <w:num w:numId="21" w16cid:durableId="1242906757">
    <w:abstractNumId w:val="20"/>
  </w:num>
  <w:num w:numId="22" w16cid:durableId="2876616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2"/>
  </w:num>
  <w:num w:numId="24" w16cid:durableId="1373845190">
    <w:abstractNumId w:val="24"/>
  </w:num>
  <w:num w:numId="25" w16cid:durableId="993534610">
    <w:abstractNumId w:val="21"/>
  </w:num>
  <w:num w:numId="26" w16cid:durableId="616714593">
    <w:abstractNumId w:val="17"/>
  </w:num>
  <w:num w:numId="27" w16cid:durableId="1383365082">
    <w:abstractNumId w:val="25"/>
  </w:num>
  <w:num w:numId="28" w16cid:durableId="580406747">
    <w:abstractNumId w:val="0"/>
  </w:num>
  <w:num w:numId="29" w16cid:durableId="1793861643">
    <w:abstractNumId w:val="15"/>
  </w:num>
  <w:num w:numId="30" w16cid:durableId="539245940">
    <w:abstractNumId w:val="1"/>
  </w:num>
  <w:num w:numId="31" w16cid:durableId="1966964468">
    <w:abstractNumId w:val="7"/>
  </w:num>
  <w:num w:numId="32" w16cid:durableId="1914512877">
    <w:abstractNumId w:val="8"/>
  </w:num>
  <w:num w:numId="33" w16cid:durableId="1844007750">
    <w:abstractNumId w:val="23"/>
  </w:num>
  <w:num w:numId="34" w16cid:durableId="1089614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15165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FF"/>
    <w:rsid w:val="000011C5"/>
    <w:rsid w:val="0002764F"/>
    <w:rsid w:val="00041E78"/>
    <w:rsid w:val="0004690E"/>
    <w:rsid w:val="00057229"/>
    <w:rsid w:val="00067630"/>
    <w:rsid w:val="000723CE"/>
    <w:rsid w:val="000771DA"/>
    <w:rsid w:val="000931F0"/>
    <w:rsid w:val="00094E54"/>
    <w:rsid w:val="00096692"/>
    <w:rsid w:val="000A204F"/>
    <w:rsid w:val="000B4D67"/>
    <w:rsid w:val="000B66FE"/>
    <w:rsid w:val="000D0C3C"/>
    <w:rsid w:val="000E0613"/>
    <w:rsid w:val="000F5BB7"/>
    <w:rsid w:val="00114AE4"/>
    <w:rsid w:val="00114C6D"/>
    <w:rsid w:val="001173CB"/>
    <w:rsid w:val="00120DCD"/>
    <w:rsid w:val="00121F02"/>
    <w:rsid w:val="00132470"/>
    <w:rsid w:val="00132AEF"/>
    <w:rsid w:val="00132B94"/>
    <w:rsid w:val="001376E6"/>
    <w:rsid w:val="001420E5"/>
    <w:rsid w:val="00175E98"/>
    <w:rsid w:val="0019537C"/>
    <w:rsid w:val="001A0B49"/>
    <w:rsid w:val="001A1E28"/>
    <w:rsid w:val="001C0F6C"/>
    <w:rsid w:val="001C28B4"/>
    <w:rsid w:val="001D61BB"/>
    <w:rsid w:val="001F068F"/>
    <w:rsid w:val="00213301"/>
    <w:rsid w:val="00247FE7"/>
    <w:rsid w:val="00251C4B"/>
    <w:rsid w:val="00262F0D"/>
    <w:rsid w:val="00264A1A"/>
    <w:rsid w:val="002835CA"/>
    <w:rsid w:val="002846A0"/>
    <w:rsid w:val="00284D74"/>
    <w:rsid w:val="00293E58"/>
    <w:rsid w:val="002A26E0"/>
    <w:rsid w:val="002B5FD2"/>
    <w:rsid w:val="002D630F"/>
    <w:rsid w:val="002E4052"/>
    <w:rsid w:val="002E57A4"/>
    <w:rsid w:val="002E7F90"/>
    <w:rsid w:val="002F3F4E"/>
    <w:rsid w:val="003020AB"/>
    <w:rsid w:val="00305889"/>
    <w:rsid w:val="0032675E"/>
    <w:rsid w:val="00327D03"/>
    <w:rsid w:val="003734CE"/>
    <w:rsid w:val="00397A90"/>
    <w:rsid w:val="003A0882"/>
    <w:rsid w:val="003B0A14"/>
    <w:rsid w:val="003B4E87"/>
    <w:rsid w:val="003D5FC9"/>
    <w:rsid w:val="003F3A5E"/>
    <w:rsid w:val="003F583F"/>
    <w:rsid w:val="00401344"/>
    <w:rsid w:val="00402C66"/>
    <w:rsid w:val="004044B8"/>
    <w:rsid w:val="004113D6"/>
    <w:rsid w:val="004149B3"/>
    <w:rsid w:val="00416C04"/>
    <w:rsid w:val="00421CB5"/>
    <w:rsid w:val="00424474"/>
    <w:rsid w:val="0043345C"/>
    <w:rsid w:val="0044386D"/>
    <w:rsid w:val="00445A7C"/>
    <w:rsid w:val="0046051C"/>
    <w:rsid w:val="00476D22"/>
    <w:rsid w:val="00493B9E"/>
    <w:rsid w:val="004970CF"/>
    <w:rsid w:val="004A361A"/>
    <w:rsid w:val="004A6D8F"/>
    <w:rsid w:val="004A7F7F"/>
    <w:rsid w:val="004D41EA"/>
    <w:rsid w:val="004D4AF9"/>
    <w:rsid w:val="004E29FE"/>
    <w:rsid w:val="004E6313"/>
    <w:rsid w:val="004F2ABF"/>
    <w:rsid w:val="004F57C0"/>
    <w:rsid w:val="004F68F7"/>
    <w:rsid w:val="00503803"/>
    <w:rsid w:val="0050534D"/>
    <w:rsid w:val="00522E95"/>
    <w:rsid w:val="005231CF"/>
    <w:rsid w:val="00560284"/>
    <w:rsid w:val="005664F9"/>
    <w:rsid w:val="00572656"/>
    <w:rsid w:val="005905CE"/>
    <w:rsid w:val="0059089D"/>
    <w:rsid w:val="00590944"/>
    <w:rsid w:val="005C530E"/>
    <w:rsid w:val="005E4761"/>
    <w:rsid w:val="00604FF0"/>
    <w:rsid w:val="006115B5"/>
    <w:rsid w:val="00611D7C"/>
    <w:rsid w:val="00613B3A"/>
    <w:rsid w:val="00614BA6"/>
    <w:rsid w:val="006165FA"/>
    <w:rsid w:val="00631DB3"/>
    <w:rsid w:val="006343F4"/>
    <w:rsid w:val="006409D5"/>
    <w:rsid w:val="0064100B"/>
    <w:rsid w:val="006450C5"/>
    <w:rsid w:val="00672C75"/>
    <w:rsid w:val="00673B5F"/>
    <w:rsid w:val="00682895"/>
    <w:rsid w:val="00686FF3"/>
    <w:rsid w:val="006873F3"/>
    <w:rsid w:val="00694FB1"/>
    <w:rsid w:val="00695930"/>
    <w:rsid w:val="006A20CE"/>
    <w:rsid w:val="006C22C1"/>
    <w:rsid w:val="006C25EF"/>
    <w:rsid w:val="006C66AC"/>
    <w:rsid w:val="006D60CA"/>
    <w:rsid w:val="006D6BEF"/>
    <w:rsid w:val="006E66F0"/>
    <w:rsid w:val="00703CFC"/>
    <w:rsid w:val="00713363"/>
    <w:rsid w:val="00720F20"/>
    <w:rsid w:val="00731448"/>
    <w:rsid w:val="00736E3F"/>
    <w:rsid w:val="007441CB"/>
    <w:rsid w:val="00746B4B"/>
    <w:rsid w:val="007515FD"/>
    <w:rsid w:val="00760277"/>
    <w:rsid w:val="00770400"/>
    <w:rsid w:val="00774165"/>
    <w:rsid w:val="00775098"/>
    <w:rsid w:val="0079261E"/>
    <w:rsid w:val="007A44FE"/>
    <w:rsid w:val="007A665C"/>
    <w:rsid w:val="007C5D73"/>
    <w:rsid w:val="007E63EC"/>
    <w:rsid w:val="007F7A20"/>
    <w:rsid w:val="008039CE"/>
    <w:rsid w:val="00803B7E"/>
    <w:rsid w:val="00804139"/>
    <w:rsid w:val="008056A0"/>
    <w:rsid w:val="00811E9C"/>
    <w:rsid w:val="00817448"/>
    <w:rsid w:val="0082118E"/>
    <w:rsid w:val="008220F3"/>
    <w:rsid w:val="0082399D"/>
    <w:rsid w:val="00830FE3"/>
    <w:rsid w:val="008421AA"/>
    <w:rsid w:val="00857DA4"/>
    <w:rsid w:val="00881DDF"/>
    <w:rsid w:val="00883A5F"/>
    <w:rsid w:val="00887A57"/>
    <w:rsid w:val="00894539"/>
    <w:rsid w:val="008C0618"/>
    <w:rsid w:val="008D2A2A"/>
    <w:rsid w:val="008E26E2"/>
    <w:rsid w:val="008E50D9"/>
    <w:rsid w:val="009012D6"/>
    <w:rsid w:val="00911A3F"/>
    <w:rsid w:val="009174B2"/>
    <w:rsid w:val="009368C6"/>
    <w:rsid w:val="00940449"/>
    <w:rsid w:val="009452DE"/>
    <w:rsid w:val="00954847"/>
    <w:rsid w:val="00973B47"/>
    <w:rsid w:val="0098029A"/>
    <w:rsid w:val="00985242"/>
    <w:rsid w:val="00992595"/>
    <w:rsid w:val="009A23A9"/>
    <w:rsid w:val="009A5667"/>
    <w:rsid w:val="009B08F7"/>
    <w:rsid w:val="009B51F7"/>
    <w:rsid w:val="009E241C"/>
    <w:rsid w:val="00A111F3"/>
    <w:rsid w:val="00A21061"/>
    <w:rsid w:val="00A308BC"/>
    <w:rsid w:val="00A3205E"/>
    <w:rsid w:val="00A346C7"/>
    <w:rsid w:val="00A3564A"/>
    <w:rsid w:val="00A7314D"/>
    <w:rsid w:val="00A81D7D"/>
    <w:rsid w:val="00A82134"/>
    <w:rsid w:val="00A84CF4"/>
    <w:rsid w:val="00AA0CF4"/>
    <w:rsid w:val="00AA0F56"/>
    <w:rsid w:val="00AC6A22"/>
    <w:rsid w:val="00AD63D8"/>
    <w:rsid w:val="00AD6E45"/>
    <w:rsid w:val="00AE5E15"/>
    <w:rsid w:val="00AF5003"/>
    <w:rsid w:val="00B06689"/>
    <w:rsid w:val="00B1239F"/>
    <w:rsid w:val="00B12989"/>
    <w:rsid w:val="00B1409F"/>
    <w:rsid w:val="00B214FF"/>
    <w:rsid w:val="00B2160F"/>
    <w:rsid w:val="00B21B57"/>
    <w:rsid w:val="00B23137"/>
    <w:rsid w:val="00B245C6"/>
    <w:rsid w:val="00B4731A"/>
    <w:rsid w:val="00B63682"/>
    <w:rsid w:val="00B67CA8"/>
    <w:rsid w:val="00B702B6"/>
    <w:rsid w:val="00B82381"/>
    <w:rsid w:val="00B929CB"/>
    <w:rsid w:val="00B94636"/>
    <w:rsid w:val="00BB33A8"/>
    <w:rsid w:val="00BC2C77"/>
    <w:rsid w:val="00BC613B"/>
    <w:rsid w:val="00BE21EF"/>
    <w:rsid w:val="00BE53BC"/>
    <w:rsid w:val="00C029BD"/>
    <w:rsid w:val="00C15998"/>
    <w:rsid w:val="00C409E6"/>
    <w:rsid w:val="00C46AD4"/>
    <w:rsid w:val="00C50B1C"/>
    <w:rsid w:val="00C548B5"/>
    <w:rsid w:val="00C563A7"/>
    <w:rsid w:val="00C70488"/>
    <w:rsid w:val="00C71B45"/>
    <w:rsid w:val="00C84DC2"/>
    <w:rsid w:val="00C924B7"/>
    <w:rsid w:val="00CB15BE"/>
    <w:rsid w:val="00CB7695"/>
    <w:rsid w:val="00CC2332"/>
    <w:rsid w:val="00CD0053"/>
    <w:rsid w:val="00CD2AF9"/>
    <w:rsid w:val="00CD5FD0"/>
    <w:rsid w:val="00CF4695"/>
    <w:rsid w:val="00CF590B"/>
    <w:rsid w:val="00D002F8"/>
    <w:rsid w:val="00D076E6"/>
    <w:rsid w:val="00D1185C"/>
    <w:rsid w:val="00D13578"/>
    <w:rsid w:val="00D52270"/>
    <w:rsid w:val="00D57C94"/>
    <w:rsid w:val="00D75352"/>
    <w:rsid w:val="00D76624"/>
    <w:rsid w:val="00D77325"/>
    <w:rsid w:val="00D83CB7"/>
    <w:rsid w:val="00D91ABD"/>
    <w:rsid w:val="00D946F1"/>
    <w:rsid w:val="00D97C55"/>
    <w:rsid w:val="00DB150D"/>
    <w:rsid w:val="00DD7BA2"/>
    <w:rsid w:val="00E255D2"/>
    <w:rsid w:val="00E32D44"/>
    <w:rsid w:val="00E4258E"/>
    <w:rsid w:val="00E43C76"/>
    <w:rsid w:val="00E44488"/>
    <w:rsid w:val="00E5182F"/>
    <w:rsid w:val="00E623C3"/>
    <w:rsid w:val="00E82BE6"/>
    <w:rsid w:val="00EB3A38"/>
    <w:rsid w:val="00EF08B8"/>
    <w:rsid w:val="00EF3251"/>
    <w:rsid w:val="00F04843"/>
    <w:rsid w:val="00F06127"/>
    <w:rsid w:val="00F16674"/>
    <w:rsid w:val="00F40189"/>
    <w:rsid w:val="00F67AA0"/>
    <w:rsid w:val="00F7754B"/>
    <w:rsid w:val="00F91AF3"/>
    <w:rsid w:val="00F9337D"/>
    <w:rsid w:val="00FA3214"/>
    <w:rsid w:val="00FA4A4A"/>
    <w:rsid w:val="00FB33DB"/>
    <w:rsid w:val="00FB5421"/>
    <w:rsid w:val="00FB5D6A"/>
    <w:rsid w:val="00FB7ED5"/>
    <w:rsid w:val="00FC3FB4"/>
    <w:rsid w:val="00FD3F1B"/>
    <w:rsid w:val="00FE75E1"/>
    <w:rsid w:val="00FF0299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6B131"/>
  <w15:chartTrackingRefBased/>
  <w15:docId w15:val="{04ACDB43-2B95-459C-98EF-CF256D54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E061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792"/>
      <w:outlineLvl w:val="1"/>
    </w:pPr>
    <w:rPr>
      <w:b/>
      <w:bCs/>
      <w:sz w:val="32"/>
    </w:rPr>
  </w:style>
  <w:style w:type="paragraph" w:styleId="3">
    <w:name w:val="heading 3"/>
    <w:basedOn w:val="2"/>
    <w:next w:val="a0"/>
    <w:link w:val="30"/>
    <w:uiPriority w:val="9"/>
    <w:unhideWhenUsed/>
    <w:qFormat/>
    <w:rsid w:val="006D6BEF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6D6B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0"/>
    <w:next w:val="a0"/>
    <w:autoRedefine/>
    <w:uiPriority w:val="39"/>
    <w:unhideWhenUsed/>
    <w:rsid w:val="00FB542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1633</TotalTime>
  <Pages>14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16</cp:revision>
  <cp:lastPrinted>2025-03-03T01:57:00Z</cp:lastPrinted>
  <dcterms:created xsi:type="dcterms:W3CDTF">2026-04-18T21:37:00Z</dcterms:created>
  <dcterms:modified xsi:type="dcterms:W3CDTF">2026-05-24T19:49:00Z</dcterms:modified>
</cp:coreProperties>
</file>