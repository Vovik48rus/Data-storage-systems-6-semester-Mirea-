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1365" w14:textId="600C0049" w:rsidR="004D41EA" w:rsidRDefault="00B214FF" w:rsidP="00C36F76">
      <w:pPr>
        <w:pStyle w:val="2"/>
        <w:rPr>
          <w:lang w:val="en-US"/>
        </w:rPr>
      </w:pPr>
      <w:bookmarkStart w:id="0" w:name="_Toc228176154"/>
      <w:r w:rsidRPr="00B214FF">
        <w:t>ВВЕДЕНИЕ</w:t>
      </w:r>
      <w:bookmarkEnd w:id="0"/>
    </w:p>
    <w:p w14:paraId="5938157F" w14:textId="579D8705" w:rsidR="006264CD" w:rsidRPr="006264CD" w:rsidRDefault="006264CD" w:rsidP="006264CD">
      <w:r w:rsidRPr="007C2595">
        <w:t>Сегодня тема резервного копирования и аварийного восстановления особенно актуальна, так как практически любая организация зависит от данных. Это не только документы и базы данных, но и почта, учетные системы, сайты и сервисы обслуживания клиентов. Потеря информации или длительный простой могут привести к финансовым потерям, сбоям в работе и ухудшению репутации.</w:t>
      </w:r>
    </w:p>
    <w:p w14:paraId="6C1F8283" w14:textId="15F55A77" w:rsidR="00C36F76" w:rsidRPr="00C36F76" w:rsidRDefault="00C36F76" w:rsidP="00C36F76">
      <w:pPr>
        <w:pStyle w:val="2"/>
      </w:pPr>
      <w:r w:rsidRPr="00C36F76">
        <w:t>Основные</w:t>
      </w:r>
      <w:r w:rsidR="00D50D8F">
        <w:t xml:space="preserve"> </w:t>
      </w:r>
      <w:r w:rsidRPr="00C36F76">
        <w:t>понятия</w:t>
      </w:r>
    </w:p>
    <w:p w14:paraId="63B7B6C4" w14:textId="3D0734FF" w:rsidR="002C1C3C" w:rsidRDefault="00C36F76" w:rsidP="002C1C3C">
      <w:r w:rsidRPr="00C36F76">
        <w:t>Для</w:t>
      </w:r>
      <w:r w:rsidR="00D50D8F">
        <w:t xml:space="preserve"> </w:t>
      </w:r>
      <w:r w:rsidRPr="00C36F76">
        <w:t>начала</w:t>
      </w:r>
      <w:r w:rsidR="00D50D8F">
        <w:t xml:space="preserve"> </w:t>
      </w:r>
      <w:r w:rsidRPr="00C36F76">
        <w:t>важно</w:t>
      </w:r>
      <w:r w:rsidR="00D50D8F">
        <w:t xml:space="preserve"> </w:t>
      </w:r>
      <w:r w:rsidRPr="00C36F76">
        <w:t>разделить</w:t>
      </w:r>
      <w:r w:rsidR="00D50D8F">
        <w:t xml:space="preserve"> </w:t>
      </w:r>
      <w:r w:rsidRPr="00C36F76">
        <w:t>два</w:t>
      </w:r>
      <w:r w:rsidR="00D50D8F">
        <w:t xml:space="preserve"> </w:t>
      </w:r>
      <w:r w:rsidRPr="00C36F76">
        <w:t>близких,</w:t>
      </w:r>
      <w:r w:rsidR="00D50D8F">
        <w:t xml:space="preserve"> </w:t>
      </w:r>
      <w:r w:rsidRPr="00C36F76">
        <w:t>но</w:t>
      </w:r>
      <w:r w:rsidR="00D50D8F">
        <w:t xml:space="preserve"> </w:t>
      </w:r>
      <w:r w:rsidRPr="00C36F76">
        <w:t>не</w:t>
      </w:r>
      <w:r w:rsidR="00D50D8F">
        <w:t xml:space="preserve"> </w:t>
      </w:r>
      <w:r w:rsidRPr="00C36F76">
        <w:t>одинаковых</w:t>
      </w:r>
      <w:r w:rsidR="00D50D8F">
        <w:t xml:space="preserve"> </w:t>
      </w:r>
      <w:r w:rsidRPr="00C36F76">
        <w:t>понятия.</w:t>
      </w:r>
      <w:r w:rsidR="002C1C3C">
        <w:t xml:space="preserve"> </w:t>
      </w:r>
      <w:r w:rsidR="002C1C3C" w:rsidRPr="00C36F76">
        <w:t>Резервное</w:t>
      </w:r>
      <w:r w:rsidR="002C1C3C">
        <w:t xml:space="preserve"> </w:t>
      </w:r>
      <w:r w:rsidR="002C1C3C" w:rsidRPr="00C36F76">
        <w:t>копирование</w:t>
      </w:r>
      <w:r w:rsidR="002C1C3C">
        <w:t xml:space="preserve"> и </w:t>
      </w:r>
      <w:r w:rsidR="002C1C3C" w:rsidRPr="00C36F76">
        <w:t>Аварийное</w:t>
      </w:r>
      <w:r w:rsidR="002C1C3C">
        <w:t xml:space="preserve"> </w:t>
      </w:r>
      <w:r w:rsidR="002C1C3C" w:rsidRPr="00C36F76">
        <w:t>восстановление</w:t>
      </w:r>
      <w:r w:rsidR="002C1C3C">
        <w:t>. Итак, р</w:t>
      </w:r>
      <w:r w:rsidRPr="00C36F76">
        <w:t>езервн</w:t>
      </w:r>
      <w:r w:rsidR="002C1C3C">
        <w:t>ое</w:t>
      </w:r>
      <w:r w:rsidR="00D50D8F">
        <w:t xml:space="preserve"> </w:t>
      </w:r>
      <w:r w:rsidRPr="00C36F76">
        <w:t>копировани</w:t>
      </w:r>
      <w:r w:rsidR="002C1C3C">
        <w:t xml:space="preserve">е </w:t>
      </w:r>
      <w:r w:rsidRPr="00C36F76">
        <w:t>—</w:t>
      </w:r>
      <w:r w:rsidR="00D50D8F">
        <w:t xml:space="preserve"> </w:t>
      </w:r>
      <w:r w:rsidRPr="00C36F76">
        <w:t>это</w:t>
      </w:r>
      <w:r w:rsidR="00D50D8F">
        <w:t xml:space="preserve"> </w:t>
      </w:r>
      <w:r w:rsidRPr="00C36F76">
        <w:t>создание</w:t>
      </w:r>
      <w:r w:rsidR="00D50D8F">
        <w:t xml:space="preserve"> </w:t>
      </w:r>
      <w:r w:rsidRPr="00C36F76">
        <w:t>копий</w:t>
      </w:r>
      <w:r w:rsidR="00D50D8F">
        <w:t xml:space="preserve"> </w:t>
      </w:r>
      <w:r w:rsidRPr="00C36F76">
        <w:t>данных,</w:t>
      </w:r>
      <w:r w:rsidR="00D50D8F">
        <w:t xml:space="preserve"> </w:t>
      </w:r>
      <w:r w:rsidRPr="00C36F76">
        <w:t>чтобы</w:t>
      </w:r>
      <w:r w:rsidR="00D50D8F">
        <w:t xml:space="preserve"> </w:t>
      </w:r>
      <w:r w:rsidRPr="00C36F76">
        <w:t>их</w:t>
      </w:r>
      <w:r w:rsidR="00D50D8F">
        <w:t xml:space="preserve"> </w:t>
      </w:r>
      <w:r w:rsidRPr="00C36F76">
        <w:t>можно</w:t>
      </w:r>
      <w:r w:rsidR="00D50D8F">
        <w:t xml:space="preserve"> </w:t>
      </w:r>
      <w:r w:rsidRPr="00C36F76">
        <w:t>было</w:t>
      </w:r>
      <w:r w:rsidR="00D50D8F">
        <w:t xml:space="preserve"> </w:t>
      </w:r>
      <w:r w:rsidRPr="00C36F76">
        <w:t>вернуть</w:t>
      </w:r>
      <w:r w:rsidR="00D50D8F">
        <w:t xml:space="preserve"> </w:t>
      </w:r>
      <w:r w:rsidRPr="00C36F76">
        <w:t>в</w:t>
      </w:r>
      <w:r w:rsidR="00D50D8F">
        <w:t xml:space="preserve"> </w:t>
      </w:r>
      <w:r w:rsidRPr="00C36F76">
        <w:t>случае</w:t>
      </w:r>
      <w:r w:rsidR="00D50D8F">
        <w:t xml:space="preserve"> </w:t>
      </w:r>
      <w:r w:rsidRPr="00C36F76">
        <w:t>потери</w:t>
      </w:r>
      <w:r w:rsidR="00D50D8F">
        <w:t xml:space="preserve"> </w:t>
      </w:r>
      <w:r w:rsidRPr="00C36F76">
        <w:t>или</w:t>
      </w:r>
      <w:r w:rsidR="00D50D8F">
        <w:t xml:space="preserve"> </w:t>
      </w:r>
      <w:r w:rsidRPr="00C36F76">
        <w:t>повреждения.</w:t>
      </w:r>
      <w:r w:rsidR="002C1C3C">
        <w:t xml:space="preserve"> Бэкапы бывают </w:t>
      </w:r>
      <w:proofErr w:type="gramStart"/>
      <w:r w:rsidR="002C1C3C">
        <w:t>полными</w:t>
      </w:r>
      <w:proofErr w:type="gramEnd"/>
      <w:r w:rsidR="002C1C3C">
        <w:t xml:space="preserve"> когда копируются все исходные данные, </w:t>
      </w:r>
      <w:r w:rsidR="002C1C3C" w:rsidRPr="002C1C3C">
        <w:t>Дифференциальные</w:t>
      </w:r>
      <w:r w:rsidR="002C1C3C">
        <w:t xml:space="preserve">, когда копируются изменения от последнего полного бэкапов, </w:t>
      </w:r>
      <w:r w:rsidR="002C1C3C" w:rsidRPr="002C1C3C">
        <w:t>Инкрементальные</w:t>
      </w:r>
      <w:r w:rsidR="002C1C3C">
        <w:t>, когда копируются только изменения от последней копии.</w:t>
      </w:r>
    </w:p>
    <w:p w14:paraId="1725F994" w14:textId="77777777" w:rsidR="002C1C3C" w:rsidRDefault="00C36F76" w:rsidP="00C36F76">
      <w:r w:rsidRPr="00C36F76">
        <w:t>Аварийное</w:t>
      </w:r>
      <w:r w:rsidR="00D50D8F">
        <w:t xml:space="preserve"> </w:t>
      </w:r>
      <w:r w:rsidRPr="00C36F76">
        <w:t>восстановление</w:t>
      </w:r>
      <w:r w:rsidR="00D50D8F">
        <w:t xml:space="preserve"> </w:t>
      </w:r>
      <w:r w:rsidRPr="00C36F76">
        <w:t>—</w:t>
      </w:r>
      <w:r w:rsidR="00D50D8F">
        <w:t xml:space="preserve"> </w:t>
      </w:r>
      <w:r w:rsidRPr="00C36F76">
        <w:t>это</w:t>
      </w:r>
      <w:r w:rsidR="00D50D8F">
        <w:t xml:space="preserve"> </w:t>
      </w:r>
      <w:r w:rsidRPr="00C36F76">
        <w:t>более</w:t>
      </w:r>
      <w:r w:rsidR="00D50D8F">
        <w:t xml:space="preserve"> </w:t>
      </w:r>
      <w:r w:rsidRPr="00C36F76">
        <w:t>широкий</w:t>
      </w:r>
      <w:r w:rsidR="00D50D8F">
        <w:t xml:space="preserve"> </w:t>
      </w:r>
      <w:r w:rsidRPr="00C36F76">
        <w:t>процесс,</w:t>
      </w:r>
      <w:r w:rsidR="00D50D8F">
        <w:t xml:space="preserve"> </w:t>
      </w:r>
      <w:r w:rsidRPr="00C36F76">
        <w:t>который</w:t>
      </w:r>
      <w:r w:rsidR="00D50D8F">
        <w:t xml:space="preserve"> </w:t>
      </w:r>
      <w:r w:rsidRPr="00C36F76">
        <w:t>включает</w:t>
      </w:r>
      <w:r w:rsidR="00D50D8F">
        <w:t xml:space="preserve"> </w:t>
      </w:r>
      <w:r w:rsidRPr="00C36F76">
        <w:t>восстановление</w:t>
      </w:r>
      <w:r w:rsidR="00D50D8F">
        <w:t xml:space="preserve"> </w:t>
      </w:r>
      <w:r w:rsidRPr="00C36F76">
        <w:t>не</w:t>
      </w:r>
      <w:r w:rsidR="00D50D8F">
        <w:t xml:space="preserve"> </w:t>
      </w:r>
      <w:r w:rsidRPr="00C36F76">
        <w:t>только</w:t>
      </w:r>
      <w:r w:rsidR="00D50D8F">
        <w:t xml:space="preserve"> </w:t>
      </w:r>
      <w:r w:rsidRPr="00C36F76">
        <w:t>данных,</w:t>
      </w:r>
      <w:r w:rsidR="00D50D8F">
        <w:t xml:space="preserve"> </w:t>
      </w:r>
      <w:r w:rsidRPr="00C36F76">
        <w:t>но</w:t>
      </w:r>
      <w:r w:rsidR="00D50D8F">
        <w:t xml:space="preserve"> </w:t>
      </w:r>
      <w:r w:rsidRPr="00C36F76">
        <w:t>и</w:t>
      </w:r>
      <w:r w:rsidR="00D50D8F">
        <w:t xml:space="preserve"> </w:t>
      </w:r>
      <w:r w:rsidRPr="00C36F76">
        <w:t>всей</w:t>
      </w:r>
      <w:r w:rsidR="00D50D8F">
        <w:t xml:space="preserve"> </w:t>
      </w:r>
      <w:r w:rsidRPr="00C36F76">
        <w:t>ИТ-системы</w:t>
      </w:r>
      <w:r w:rsidR="00D50D8F">
        <w:t xml:space="preserve"> </w:t>
      </w:r>
      <w:r w:rsidRPr="00C36F76">
        <w:t>после</w:t>
      </w:r>
      <w:r w:rsidR="00D50D8F">
        <w:t xml:space="preserve"> </w:t>
      </w:r>
      <w:r w:rsidRPr="00C36F76">
        <w:t>серьезного</w:t>
      </w:r>
      <w:r w:rsidR="00D50D8F">
        <w:t xml:space="preserve"> </w:t>
      </w:r>
      <w:r w:rsidRPr="00C36F76">
        <w:t>инцидента.</w:t>
      </w:r>
    </w:p>
    <w:p w14:paraId="23096076" w14:textId="6E49E3F1" w:rsidR="002C1C3C" w:rsidRDefault="002C1C3C" w:rsidP="002C1C3C">
      <w:r w:rsidRPr="002C1C3C">
        <w:t xml:space="preserve">Основная задача </w:t>
      </w:r>
      <w:r>
        <w:t>аварийного восстановления</w:t>
      </w:r>
      <w:r w:rsidRPr="002C1C3C">
        <w:t xml:space="preserve"> — минимизировать время простоя и ущерб от потери данных, чтобы бизнес мог продолжить свою деятельность.</w:t>
      </w:r>
    </w:p>
    <w:p w14:paraId="19B45735" w14:textId="401DE56B" w:rsidR="002C1C3C" w:rsidRPr="002C1C3C" w:rsidRDefault="006264CD" w:rsidP="002C1C3C">
      <w:r w:rsidRPr="007C2595">
        <w:t xml:space="preserve">Проще говоря, </w:t>
      </w:r>
      <w:proofErr w:type="spellStart"/>
      <w:r w:rsidRPr="007C2595">
        <w:t>backup</w:t>
      </w:r>
      <w:proofErr w:type="spellEnd"/>
      <w:r w:rsidRPr="007C2595">
        <w:t xml:space="preserve"> отвечает на вопрос «как сохранить данные», а </w:t>
      </w:r>
      <w:proofErr w:type="spellStart"/>
      <w:r w:rsidRPr="007C2595">
        <w:t>disaster</w:t>
      </w:r>
      <w:proofErr w:type="spellEnd"/>
      <w:r w:rsidRPr="007C2595">
        <w:t xml:space="preserve"> </w:t>
      </w:r>
      <w:proofErr w:type="spellStart"/>
      <w:r w:rsidRPr="007C2595">
        <w:t>recovery</w:t>
      </w:r>
      <w:proofErr w:type="spellEnd"/>
      <w:r w:rsidRPr="007C2595">
        <w:t xml:space="preserve"> — «как быстро восстановить работу после сбоя». При этом важно учитывать показатели </w:t>
      </w:r>
      <w:r w:rsidRPr="007C2595">
        <w:rPr>
          <w:b/>
          <w:bCs/>
        </w:rPr>
        <w:t>RPO</w:t>
      </w:r>
      <w:r w:rsidRPr="007C2595">
        <w:t xml:space="preserve"> и </w:t>
      </w:r>
      <w:r w:rsidRPr="007C2595">
        <w:rPr>
          <w:b/>
          <w:bCs/>
        </w:rPr>
        <w:t>RTO</w:t>
      </w:r>
      <w:r w:rsidRPr="007C2595">
        <w:t>.</w:t>
      </w:r>
    </w:p>
    <w:p w14:paraId="54D59B5C" w14:textId="23BA889E" w:rsidR="00D50D8F" w:rsidRPr="00D50D8F" w:rsidRDefault="00D50D8F" w:rsidP="00D50D8F">
      <w:r w:rsidRPr="00D50D8F">
        <w:t>RPO</w:t>
      </w:r>
      <w:r>
        <w:t xml:space="preserve"> </w:t>
      </w:r>
      <w:r w:rsidRPr="00D50D8F">
        <w:t>—</w:t>
      </w:r>
      <w:r>
        <w:t xml:space="preserve"> </w:t>
      </w:r>
      <w:r w:rsidRPr="00D50D8F">
        <w:t>это</w:t>
      </w:r>
      <w:r>
        <w:t xml:space="preserve"> </w:t>
      </w:r>
      <w:r w:rsidRPr="00D50D8F">
        <w:t>целевая</w:t>
      </w:r>
      <w:r>
        <w:t xml:space="preserve"> </w:t>
      </w:r>
      <w:r w:rsidRPr="00D50D8F">
        <w:t>точка</w:t>
      </w:r>
      <w:r>
        <w:t xml:space="preserve"> </w:t>
      </w:r>
      <w:r w:rsidRPr="00D50D8F">
        <w:t>восстановления.</w:t>
      </w:r>
      <w:r>
        <w:t xml:space="preserve"> </w:t>
      </w:r>
      <w:r w:rsidRPr="00D50D8F">
        <w:t>Этот</w:t>
      </w:r>
      <w:r>
        <w:t xml:space="preserve"> </w:t>
      </w:r>
      <w:r w:rsidRPr="00D50D8F">
        <w:t>показатель</w:t>
      </w:r>
      <w:r>
        <w:t xml:space="preserve"> </w:t>
      </w:r>
      <w:r w:rsidRPr="00D50D8F">
        <w:t>определяет</w:t>
      </w:r>
      <w:r>
        <w:t xml:space="preserve"> </w:t>
      </w:r>
      <w:r w:rsidRPr="00D50D8F">
        <w:t>максимальный</w:t>
      </w:r>
      <w:r>
        <w:t xml:space="preserve"> </w:t>
      </w:r>
      <w:r w:rsidRPr="00D50D8F">
        <w:t>объем</w:t>
      </w:r>
      <w:r>
        <w:t xml:space="preserve"> </w:t>
      </w:r>
      <w:r w:rsidRPr="00D50D8F">
        <w:t>данных,</w:t>
      </w:r>
      <w:r>
        <w:t xml:space="preserve"> </w:t>
      </w:r>
      <w:r w:rsidRPr="00D50D8F">
        <w:t>который</w:t>
      </w:r>
      <w:r>
        <w:t xml:space="preserve"> </w:t>
      </w:r>
      <w:r w:rsidRPr="00D50D8F">
        <w:t>компания</w:t>
      </w:r>
      <w:r>
        <w:t xml:space="preserve"> </w:t>
      </w:r>
      <w:r w:rsidRPr="00D50D8F">
        <w:t>может</w:t>
      </w:r>
      <w:r>
        <w:t xml:space="preserve"> </w:t>
      </w:r>
      <w:r w:rsidRPr="00D50D8F">
        <w:t>безболезненно</w:t>
      </w:r>
      <w:r>
        <w:t xml:space="preserve"> </w:t>
      </w:r>
      <w:r w:rsidRPr="00D50D8F">
        <w:t>потерять,</w:t>
      </w:r>
      <w:r>
        <w:t xml:space="preserve"> </w:t>
      </w:r>
      <w:r w:rsidRPr="00D50D8F">
        <w:t>измеряемый</w:t>
      </w:r>
      <w:r>
        <w:t xml:space="preserve"> </w:t>
      </w:r>
      <w:r w:rsidRPr="00D50D8F">
        <w:t>в</w:t>
      </w:r>
      <w:r>
        <w:t xml:space="preserve"> </w:t>
      </w:r>
      <w:r w:rsidRPr="00D50D8F">
        <w:t>единицах</w:t>
      </w:r>
      <w:r>
        <w:t xml:space="preserve"> </w:t>
      </w:r>
      <w:r w:rsidRPr="00D50D8F">
        <w:t>времени.</w:t>
      </w:r>
    </w:p>
    <w:p w14:paraId="21B5EAC5" w14:textId="6BC2E52F" w:rsidR="00D50D8F" w:rsidRPr="00D50D8F" w:rsidRDefault="00D50D8F" w:rsidP="00D50D8F">
      <w:r w:rsidRPr="00D50D8F">
        <w:lastRenderedPageBreak/>
        <w:t>RTO</w:t>
      </w:r>
      <w:r>
        <w:t xml:space="preserve"> </w:t>
      </w:r>
      <w:r w:rsidRPr="00D50D8F">
        <w:t>—</w:t>
      </w:r>
      <w:r>
        <w:t xml:space="preserve"> </w:t>
      </w:r>
      <w:r w:rsidRPr="00D50D8F">
        <w:t>это</w:t>
      </w:r>
      <w:r>
        <w:t xml:space="preserve"> </w:t>
      </w:r>
      <w:r w:rsidRPr="00D50D8F">
        <w:t>целевое</w:t>
      </w:r>
      <w:r>
        <w:t xml:space="preserve"> </w:t>
      </w:r>
      <w:r w:rsidRPr="00D50D8F">
        <w:t>время</w:t>
      </w:r>
      <w:r>
        <w:t xml:space="preserve"> </w:t>
      </w:r>
      <w:r w:rsidRPr="00D50D8F">
        <w:t>восстановления.</w:t>
      </w:r>
      <w:r>
        <w:t xml:space="preserve"> </w:t>
      </w:r>
      <w:r w:rsidRPr="00D50D8F">
        <w:t>Это</w:t>
      </w:r>
      <w:r>
        <w:t xml:space="preserve"> </w:t>
      </w:r>
      <w:r w:rsidRPr="00D50D8F">
        <w:t>максимальное</w:t>
      </w:r>
      <w:r>
        <w:t xml:space="preserve"> </w:t>
      </w:r>
      <w:r w:rsidRPr="00D50D8F">
        <w:t>время,</w:t>
      </w:r>
      <w:r>
        <w:t xml:space="preserve"> </w:t>
      </w:r>
      <w:r w:rsidRPr="00D50D8F">
        <w:t>за</w:t>
      </w:r>
      <w:r>
        <w:t xml:space="preserve"> </w:t>
      </w:r>
      <w:r w:rsidRPr="00D50D8F">
        <w:t>которое</w:t>
      </w:r>
      <w:r>
        <w:t xml:space="preserve"> </w:t>
      </w:r>
      <w:r w:rsidRPr="00D50D8F">
        <w:t>критически</w:t>
      </w:r>
      <w:r>
        <w:t xml:space="preserve"> </w:t>
      </w:r>
      <w:r w:rsidRPr="00D50D8F">
        <w:t>важные</w:t>
      </w:r>
      <w:r>
        <w:t xml:space="preserve"> </w:t>
      </w:r>
      <w:r w:rsidRPr="00D50D8F">
        <w:t>сервисы</w:t>
      </w:r>
      <w:r>
        <w:t xml:space="preserve"> </w:t>
      </w:r>
      <w:r w:rsidRPr="00D50D8F">
        <w:t>и</w:t>
      </w:r>
      <w:r>
        <w:t xml:space="preserve"> </w:t>
      </w:r>
      <w:r w:rsidRPr="00D50D8F">
        <w:t>приложения</w:t>
      </w:r>
      <w:r>
        <w:t xml:space="preserve"> </w:t>
      </w:r>
      <w:r w:rsidRPr="00D50D8F">
        <w:t>должны</w:t>
      </w:r>
      <w:r>
        <w:t xml:space="preserve"> </w:t>
      </w:r>
      <w:r w:rsidRPr="00D50D8F">
        <w:t>вернуться</w:t>
      </w:r>
      <w:r>
        <w:t xml:space="preserve"> </w:t>
      </w:r>
      <w:r w:rsidRPr="00D50D8F">
        <w:t>в</w:t>
      </w:r>
      <w:r>
        <w:t xml:space="preserve"> </w:t>
      </w:r>
      <w:r w:rsidRPr="00D50D8F">
        <w:t>рабочее</w:t>
      </w:r>
      <w:r>
        <w:t xml:space="preserve"> </w:t>
      </w:r>
      <w:r w:rsidRPr="00D50D8F">
        <w:t>состояние</w:t>
      </w:r>
      <w:r>
        <w:t xml:space="preserve"> </w:t>
      </w:r>
      <w:r w:rsidRPr="00D50D8F">
        <w:t>после</w:t>
      </w:r>
      <w:r>
        <w:t xml:space="preserve"> </w:t>
      </w:r>
      <w:r w:rsidRPr="00D50D8F">
        <w:t>объявления</w:t>
      </w:r>
      <w:r>
        <w:t xml:space="preserve"> </w:t>
      </w:r>
      <w:r w:rsidRPr="00D50D8F">
        <w:t>аварии.</w:t>
      </w:r>
    </w:p>
    <w:p w14:paraId="2FCA2EFA" w14:textId="4D0D04BF" w:rsidR="002C1C3C" w:rsidRDefault="00D50D8F" w:rsidP="002C1C3C">
      <w:pPr>
        <w:pStyle w:val="2"/>
      </w:pPr>
      <w:r w:rsidRPr="00D50D8F">
        <w:t>Типы</w:t>
      </w:r>
      <w:r>
        <w:t xml:space="preserve"> </w:t>
      </w:r>
      <w:r w:rsidRPr="00D50D8F">
        <w:t>систем</w:t>
      </w:r>
      <w:r>
        <w:t xml:space="preserve"> </w:t>
      </w:r>
      <w:r w:rsidRPr="00D50D8F">
        <w:t>и</w:t>
      </w:r>
      <w:r>
        <w:t xml:space="preserve"> </w:t>
      </w:r>
      <w:r w:rsidRPr="00D50D8F">
        <w:t>решений</w:t>
      </w:r>
    </w:p>
    <w:p w14:paraId="227B5BC9" w14:textId="77777777" w:rsidR="006264CD" w:rsidRPr="006264CD" w:rsidRDefault="006264CD" w:rsidP="006264CD">
      <w:pPr>
        <w:spacing w:after="160" w:line="278" w:lineRule="auto"/>
      </w:pPr>
      <w:r w:rsidRPr="007C2595">
        <w:t>Существует несколько основных моделей резервного копирования и аварийного восстановления.</w:t>
      </w:r>
    </w:p>
    <w:p w14:paraId="38AA305F" w14:textId="77777777" w:rsidR="006264CD" w:rsidRDefault="006264CD" w:rsidP="006264CD">
      <w:pPr>
        <w:spacing w:after="160" w:line="278" w:lineRule="auto"/>
        <w:rPr>
          <w:lang w:val="en-US"/>
        </w:rPr>
      </w:pPr>
      <w:r w:rsidRPr="007C2595">
        <w:rPr>
          <w:b/>
          <w:bCs/>
        </w:rPr>
        <w:t>On-</w:t>
      </w:r>
      <w:proofErr w:type="spellStart"/>
      <w:r w:rsidRPr="007C2595">
        <w:rPr>
          <w:b/>
          <w:bCs/>
        </w:rPr>
        <w:t>Premise</w:t>
      </w:r>
      <w:proofErr w:type="spellEnd"/>
      <w:r w:rsidRPr="007C2595">
        <w:t xml:space="preserve"> — оборудование и ПО размещаются на стороне заказчика.</w:t>
      </w:r>
    </w:p>
    <w:p w14:paraId="37B08178" w14:textId="77777777" w:rsidR="006264CD" w:rsidRDefault="006264CD" w:rsidP="006264CD">
      <w:pPr>
        <w:spacing w:after="160" w:line="278" w:lineRule="auto"/>
        <w:rPr>
          <w:lang w:val="en-US"/>
        </w:rPr>
      </w:pPr>
      <w:proofErr w:type="spellStart"/>
      <w:r w:rsidRPr="007C2595">
        <w:rPr>
          <w:b/>
          <w:bCs/>
        </w:rPr>
        <w:t>BaaS</w:t>
      </w:r>
      <w:proofErr w:type="spellEnd"/>
      <w:r w:rsidRPr="007C2595">
        <w:rPr>
          <w:b/>
          <w:bCs/>
        </w:rPr>
        <w:t xml:space="preserve"> (</w:t>
      </w:r>
      <w:proofErr w:type="spellStart"/>
      <w:r w:rsidRPr="007C2595">
        <w:rPr>
          <w:b/>
          <w:bCs/>
        </w:rPr>
        <w:t>Backup</w:t>
      </w:r>
      <w:proofErr w:type="spellEnd"/>
      <w:r w:rsidRPr="007C2595">
        <w:rPr>
          <w:b/>
          <w:bCs/>
        </w:rPr>
        <w:t>-</w:t>
      </w:r>
      <w:proofErr w:type="spellStart"/>
      <w:r w:rsidRPr="007C2595">
        <w:rPr>
          <w:b/>
          <w:bCs/>
        </w:rPr>
        <w:t>as</w:t>
      </w:r>
      <w:proofErr w:type="spellEnd"/>
      <w:r w:rsidRPr="007C2595">
        <w:rPr>
          <w:b/>
          <w:bCs/>
        </w:rPr>
        <w:t>-a-Service)</w:t>
      </w:r>
      <w:r w:rsidRPr="007C2595">
        <w:t xml:space="preserve"> — резервное копирование предоставляется облачным провайдером.</w:t>
      </w:r>
    </w:p>
    <w:p w14:paraId="42915AED" w14:textId="6AA42F1E" w:rsidR="006264CD" w:rsidRPr="007C2595" w:rsidRDefault="006264CD" w:rsidP="006264CD">
      <w:pPr>
        <w:spacing w:after="160" w:line="278" w:lineRule="auto"/>
      </w:pPr>
      <w:proofErr w:type="spellStart"/>
      <w:r w:rsidRPr="007C2595">
        <w:rPr>
          <w:b/>
          <w:bCs/>
        </w:rPr>
        <w:t>DRaaS</w:t>
      </w:r>
      <w:proofErr w:type="spellEnd"/>
      <w:r w:rsidRPr="007C2595">
        <w:rPr>
          <w:b/>
          <w:bCs/>
        </w:rPr>
        <w:t xml:space="preserve"> (</w:t>
      </w:r>
      <w:proofErr w:type="spellStart"/>
      <w:r w:rsidRPr="007C2595">
        <w:rPr>
          <w:b/>
          <w:bCs/>
        </w:rPr>
        <w:t>Disaster</w:t>
      </w:r>
      <w:proofErr w:type="spellEnd"/>
      <w:r w:rsidRPr="007C2595">
        <w:rPr>
          <w:b/>
          <w:bCs/>
        </w:rPr>
        <w:t>-Recovery-</w:t>
      </w:r>
      <w:proofErr w:type="spellStart"/>
      <w:r w:rsidRPr="007C2595">
        <w:rPr>
          <w:b/>
          <w:bCs/>
        </w:rPr>
        <w:t>as</w:t>
      </w:r>
      <w:proofErr w:type="spellEnd"/>
      <w:r w:rsidRPr="007C2595">
        <w:rPr>
          <w:b/>
          <w:bCs/>
        </w:rPr>
        <w:t>-a-Service)</w:t>
      </w:r>
      <w:r w:rsidRPr="007C2595">
        <w:t xml:space="preserve"> — более комплексная модель, включающая возможность полного восстановления ИТ-инфраструктуры в облаке при аварии.</w:t>
      </w:r>
    </w:p>
    <w:p w14:paraId="487850D0" w14:textId="3E6B70E6" w:rsidR="00D50D8F" w:rsidRPr="00D50D8F" w:rsidRDefault="006353DA" w:rsidP="00D50D8F">
      <w:pPr>
        <w:pStyle w:val="2"/>
      </w:pPr>
      <w:r w:rsidRPr="006353DA">
        <w:t>Требования</w:t>
      </w:r>
      <w:r w:rsidR="00D50D8F">
        <w:t xml:space="preserve"> </w:t>
      </w:r>
      <w:r w:rsidRPr="006353DA">
        <w:t>заказчика</w:t>
      </w:r>
      <w:r w:rsidR="00D50D8F">
        <w:t xml:space="preserve"> </w:t>
      </w:r>
      <w:r w:rsidRPr="006353DA">
        <w:t>как</w:t>
      </w:r>
      <w:r w:rsidR="00D50D8F">
        <w:t xml:space="preserve"> </w:t>
      </w:r>
      <w:r w:rsidRPr="006353DA">
        <w:t>основа</w:t>
      </w:r>
      <w:r w:rsidR="00D50D8F">
        <w:t xml:space="preserve"> </w:t>
      </w:r>
      <w:r w:rsidRPr="006353DA">
        <w:t>выбора</w:t>
      </w:r>
    </w:p>
    <w:p w14:paraId="547D741C" w14:textId="77777777" w:rsidR="008E5B46" w:rsidRPr="008E5B46" w:rsidRDefault="008E5B46" w:rsidP="006264CD">
      <w:r w:rsidRPr="007C2595">
        <w:t>Выбор системы начинается с анализа потребностей заказчика: объема и темпов роста данных, критичности сервисов, допустимого времени простоя, потери данных, бюджета, требований к безопасности и квалификации специалистов. Для одних организаций важна минимальная стоимость, для других — максимально быстрое восстановление.</w:t>
      </w:r>
    </w:p>
    <w:p w14:paraId="163ED3D2" w14:textId="54C2E950" w:rsidR="006264CD" w:rsidRPr="006264CD" w:rsidRDefault="006264CD" w:rsidP="006264CD">
      <w:r w:rsidRPr="006264CD">
        <w:t>Для описания критичности сервисов можно использовать следующую градацию:</w:t>
      </w:r>
    </w:p>
    <w:p w14:paraId="50D516DA" w14:textId="50A8FC10" w:rsidR="00595CA8" w:rsidRDefault="00595CA8" w:rsidP="00595CA8">
      <w:proofErr w:type="spellStart"/>
      <w:r>
        <w:t>Mission</w:t>
      </w:r>
      <w:proofErr w:type="spellEnd"/>
      <w:r w:rsidR="00D50D8F">
        <w:t xml:space="preserve"> </w:t>
      </w:r>
      <w:proofErr w:type="spellStart"/>
      <w:r>
        <w:t>Critical</w:t>
      </w:r>
      <w:proofErr w:type="spellEnd"/>
      <w:r w:rsidR="00D50D8F">
        <w:t xml:space="preserve"> </w:t>
      </w:r>
      <w:r>
        <w:t>—</w:t>
      </w:r>
      <w:r w:rsidR="00D50D8F">
        <w:t xml:space="preserve"> </w:t>
      </w:r>
      <w:r>
        <w:t>напрямую</w:t>
      </w:r>
      <w:r w:rsidR="00D50D8F">
        <w:t xml:space="preserve"> </w:t>
      </w:r>
      <w:r>
        <w:t>влияет</w:t>
      </w:r>
      <w:r w:rsidR="00D50D8F">
        <w:t xml:space="preserve"> </w:t>
      </w:r>
      <w:r>
        <w:t>на</w:t>
      </w:r>
      <w:r w:rsidR="00D50D8F">
        <w:t xml:space="preserve"> </w:t>
      </w:r>
      <w:r>
        <w:t>прибыль</w:t>
      </w:r>
      <w:r w:rsidR="00D50D8F">
        <w:t xml:space="preserve"> </w:t>
      </w:r>
      <w:r>
        <w:t>и</w:t>
      </w:r>
      <w:r w:rsidR="00D50D8F">
        <w:t xml:space="preserve"> </w:t>
      </w:r>
      <w:r>
        <w:t>репутацию;</w:t>
      </w:r>
      <w:r w:rsidR="00D50D8F">
        <w:t xml:space="preserve"> </w:t>
      </w:r>
      <w:r>
        <w:t>отказ</w:t>
      </w:r>
      <w:r w:rsidR="00D50D8F">
        <w:t xml:space="preserve"> </w:t>
      </w:r>
      <w:r>
        <w:t>недопустим,</w:t>
      </w:r>
      <w:r w:rsidR="00D50D8F">
        <w:t xml:space="preserve"> </w:t>
      </w:r>
      <w:r>
        <w:t>требуется</w:t>
      </w:r>
      <w:r w:rsidR="00D50D8F">
        <w:t xml:space="preserve"> </w:t>
      </w:r>
      <w:r>
        <w:t>максимальная</w:t>
      </w:r>
      <w:r w:rsidR="00D50D8F">
        <w:t xml:space="preserve"> </w:t>
      </w:r>
      <w:r>
        <w:t>доступность</w:t>
      </w:r>
      <w:r w:rsidR="00D50D8F">
        <w:t xml:space="preserve"> </w:t>
      </w:r>
      <w:r>
        <w:t>(&gt;</w:t>
      </w:r>
      <w:r w:rsidR="00D50D8F">
        <w:t xml:space="preserve"> </w:t>
      </w:r>
      <w:r>
        <w:t>99,99%).</w:t>
      </w:r>
    </w:p>
    <w:p w14:paraId="6FD05734" w14:textId="4C16AF78" w:rsidR="00595CA8" w:rsidRDefault="00595CA8" w:rsidP="00595CA8">
      <w:r>
        <w:t>Business</w:t>
      </w:r>
      <w:r w:rsidR="00D50D8F">
        <w:t xml:space="preserve"> </w:t>
      </w:r>
      <w:proofErr w:type="spellStart"/>
      <w:r>
        <w:t>Critical</w:t>
      </w:r>
      <w:proofErr w:type="spellEnd"/>
      <w:r w:rsidR="00D50D8F">
        <w:t xml:space="preserve"> </w:t>
      </w:r>
      <w:r>
        <w:t>—</w:t>
      </w:r>
      <w:r w:rsidR="00D50D8F">
        <w:t xml:space="preserve"> </w:t>
      </w:r>
      <w:r>
        <w:t>поддерживает</w:t>
      </w:r>
      <w:r w:rsidR="00D50D8F">
        <w:t xml:space="preserve"> </w:t>
      </w:r>
      <w:r>
        <w:t>ключевые</w:t>
      </w:r>
      <w:r w:rsidR="00D50D8F">
        <w:t xml:space="preserve"> </w:t>
      </w:r>
      <w:r>
        <w:t>сервисы</w:t>
      </w:r>
      <w:r w:rsidR="00D50D8F">
        <w:t xml:space="preserve"> </w:t>
      </w:r>
      <w:r>
        <w:t>и</w:t>
      </w:r>
      <w:r w:rsidR="00D50D8F">
        <w:t xml:space="preserve"> </w:t>
      </w:r>
      <w:r>
        <w:t>работу</w:t>
      </w:r>
      <w:r w:rsidR="00D50D8F">
        <w:t xml:space="preserve"> </w:t>
      </w:r>
      <w:r>
        <w:t>подразделений;</w:t>
      </w:r>
      <w:r w:rsidR="00D50D8F">
        <w:t xml:space="preserve"> </w:t>
      </w:r>
      <w:r>
        <w:t>серьезно</w:t>
      </w:r>
      <w:r w:rsidR="00D50D8F">
        <w:t xml:space="preserve"> </w:t>
      </w:r>
      <w:r>
        <w:t>влияет</w:t>
      </w:r>
      <w:r w:rsidR="00D50D8F">
        <w:t xml:space="preserve"> </w:t>
      </w:r>
      <w:r>
        <w:t>на</w:t>
      </w:r>
      <w:r w:rsidR="00D50D8F">
        <w:t xml:space="preserve"> </w:t>
      </w:r>
      <w:r>
        <w:t>бизнес-процессы,</w:t>
      </w:r>
      <w:r w:rsidR="00D50D8F">
        <w:t xml:space="preserve"> </w:t>
      </w:r>
      <w:r>
        <w:t>доступность</w:t>
      </w:r>
      <w:r w:rsidR="00D50D8F">
        <w:t xml:space="preserve"> </w:t>
      </w:r>
      <w:r>
        <w:t>99,9%.</w:t>
      </w:r>
    </w:p>
    <w:p w14:paraId="0BF9D39C" w14:textId="528F9FF0" w:rsidR="00595CA8" w:rsidRDefault="00595CA8" w:rsidP="00595CA8">
      <w:proofErr w:type="spellStart"/>
      <w:r>
        <w:t>Operative</w:t>
      </w:r>
      <w:proofErr w:type="spellEnd"/>
      <w:r w:rsidR="00D50D8F">
        <w:t xml:space="preserve"> </w:t>
      </w:r>
      <w:r>
        <w:t>—</w:t>
      </w:r>
      <w:r w:rsidR="00D50D8F">
        <w:t xml:space="preserve"> </w:t>
      </w:r>
      <w:r>
        <w:t>обеспечивает</w:t>
      </w:r>
      <w:r w:rsidR="00D50D8F">
        <w:t xml:space="preserve"> </w:t>
      </w:r>
      <w:r>
        <w:t>операционные</w:t>
      </w:r>
      <w:r w:rsidR="00D50D8F">
        <w:t xml:space="preserve"> </w:t>
      </w:r>
      <w:r>
        <w:t>сервисы</w:t>
      </w:r>
      <w:r w:rsidR="00D50D8F">
        <w:t xml:space="preserve"> </w:t>
      </w:r>
      <w:r>
        <w:t>внутри</w:t>
      </w:r>
      <w:r w:rsidR="00D50D8F">
        <w:t xml:space="preserve"> </w:t>
      </w:r>
      <w:r>
        <w:t>компании;</w:t>
      </w:r>
      <w:r w:rsidR="00D50D8F">
        <w:t xml:space="preserve"> </w:t>
      </w:r>
      <w:r>
        <w:t>при</w:t>
      </w:r>
      <w:r w:rsidR="00D50D8F">
        <w:t xml:space="preserve"> </w:t>
      </w:r>
      <w:r>
        <w:t>сбое</w:t>
      </w:r>
      <w:r w:rsidR="00D50D8F">
        <w:t xml:space="preserve"> </w:t>
      </w:r>
      <w:r>
        <w:t>снижается</w:t>
      </w:r>
      <w:r w:rsidR="00D50D8F">
        <w:t xml:space="preserve"> </w:t>
      </w:r>
      <w:r>
        <w:t>эффективность</w:t>
      </w:r>
      <w:r w:rsidR="00D50D8F">
        <w:t xml:space="preserve"> </w:t>
      </w:r>
      <w:r>
        <w:t>работы,</w:t>
      </w:r>
      <w:r w:rsidR="00D50D8F">
        <w:t xml:space="preserve"> </w:t>
      </w:r>
      <w:r>
        <w:t>доступность</w:t>
      </w:r>
      <w:r w:rsidR="00D50D8F">
        <w:t xml:space="preserve"> </w:t>
      </w:r>
      <w:r>
        <w:t>99%.</w:t>
      </w:r>
    </w:p>
    <w:p w14:paraId="219C98BA" w14:textId="6BDC2C0A" w:rsidR="00D50D8F" w:rsidRDefault="00595CA8" w:rsidP="008E5B46">
      <w:pPr>
        <w:rPr>
          <w:lang w:val="en-US"/>
        </w:rPr>
      </w:pPr>
      <w:proofErr w:type="spellStart"/>
      <w:r>
        <w:t>Administrative</w:t>
      </w:r>
      <w:proofErr w:type="spellEnd"/>
      <w:r w:rsidR="00D50D8F">
        <w:t xml:space="preserve"> </w:t>
      </w:r>
      <w:r>
        <w:t>—</w:t>
      </w:r>
      <w:r w:rsidR="00D50D8F">
        <w:t xml:space="preserve"> </w:t>
      </w:r>
      <w:r>
        <w:t>используется</w:t>
      </w:r>
      <w:r w:rsidR="00D50D8F">
        <w:t xml:space="preserve"> </w:t>
      </w:r>
      <w:r>
        <w:t>для</w:t>
      </w:r>
      <w:r w:rsidR="00D50D8F">
        <w:t xml:space="preserve"> </w:t>
      </w:r>
      <w:r>
        <w:t>внутренних</w:t>
      </w:r>
      <w:r w:rsidR="00D50D8F">
        <w:t xml:space="preserve"> </w:t>
      </w:r>
      <w:r>
        <w:t>задач</w:t>
      </w:r>
      <w:r w:rsidR="00D50D8F">
        <w:t xml:space="preserve"> </w:t>
      </w:r>
      <w:r>
        <w:t>и</w:t>
      </w:r>
      <w:r w:rsidR="00D50D8F">
        <w:t xml:space="preserve"> </w:t>
      </w:r>
      <w:r>
        <w:t>точечной</w:t>
      </w:r>
      <w:r w:rsidR="00D50D8F">
        <w:t xml:space="preserve"> </w:t>
      </w:r>
      <w:r>
        <w:t>продуктивности;</w:t>
      </w:r>
      <w:r w:rsidR="00D50D8F">
        <w:t xml:space="preserve"> </w:t>
      </w:r>
      <w:r>
        <w:t>при</w:t>
      </w:r>
      <w:r w:rsidR="00D50D8F">
        <w:t xml:space="preserve"> </w:t>
      </w:r>
      <w:r>
        <w:t>недоступности</w:t>
      </w:r>
      <w:r w:rsidR="00D50D8F">
        <w:t xml:space="preserve"> </w:t>
      </w:r>
      <w:r>
        <w:t>влияние</w:t>
      </w:r>
      <w:r w:rsidR="00D50D8F">
        <w:t xml:space="preserve"> </w:t>
      </w:r>
      <w:r>
        <w:t>минимально,</w:t>
      </w:r>
      <w:r w:rsidR="00D50D8F">
        <w:t xml:space="preserve"> </w:t>
      </w:r>
      <w:r>
        <w:t>доступность</w:t>
      </w:r>
      <w:r w:rsidR="00D50D8F">
        <w:t xml:space="preserve"> </w:t>
      </w:r>
      <w:r>
        <w:t>90%.</w:t>
      </w:r>
    </w:p>
    <w:p w14:paraId="47A56095" w14:textId="14D10ECA" w:rsidR="00370F87" w:rsidRDefault="00370F87" w:rsidP="00370F87">
      <w:pPr>
        <w:pStyle w:val="2"/>
      </w:pPr>
      <w:r>
        <w:lastRenderedPageBreak/>
        <w:t>Итоги</w:t>
      </w:r>
    </w:p>
    <w:p w14:paraId="003E4F9E" w14:textId="1B6FF0C5" w:rsidR="00370F87" w:rsidRDefault="00370F87" w:rsidP="00370F87">
      <w:r w:rsidRPr="00370F87">
        <w:t xml:space="preserve">Для </w:t>
      </w:r>
      <w:r w:rsidRPr="00370F87">
        <w:rPr>
          <w:b/>
          <w:bCs/>
        </w:rPr>
        <w:t>малого бизнеса</w:t>
      </w:r>
      <w:r w:rsidRPr="00370F87">
        <w:t xml:space="preserve"> обычно достаточно простого и недорогого решения: локального резервного копирования на NAS, внешний диск или облачный сервис. Для </w:t>
      </w:r>
      <w:r w:rsidRPr="00370F87">
        <w:rPr>
          <w:b/>
          <w:bCs/>
        </w:rPr>
        <w:t>среднего бизнеса</w:t>
      </w:r>
      <w:r w:rsidRPr="00370F87">
        <w:t xml:space="preserve"> целесообразно использовать более надежную гибридную схему, где резервные копии хранятся локально для быстрого восстановления и дополнительно в облаке или на удаленной площадке. Для </w:t>
      </w:r>
      <w:r w:rsidRPr="00370F87">
        <w:rPr>
          <w:b/>
          <w:bCs/>
        </w:rPr>
        <w:t>крупного бизнеса</w:t>
      </w:r>
      <w:r w:rsidRPr="00370F87">
        <w:t xml:space="preserve"> наиболее оправданы специализированные системы резервного копирования и аварийного восстановления с высокой отказоустойчивостью, репликацией данных и автоматическим переключением на резервную инфраструктуру.</w:t>
      </w:r>
    </w:p>
    <w:p w14:paraId="44FEF64C" w14:textId="77777777" w:rsidR="00370F87" w:rsidRPr="00370F87" w:rsidRDefault="00370F87" w:rsidP="00370F87"/>
    <w:sectPr w:rsidR="00370F87" w:rsidRPr="00370F87" w:rsidSect="00C71B45">
      <w:footerReference w:type="default" r:id="rId8"/>
      <w:footerReference w:type="first" r:id="rId9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6DF5" w14:textId="77777777" w:rsidR="00C219E7" w:rsidRDefault="00C219E7" w:rsidP="009E241C">
      <w:pPr>
        <w:spacing w:line="240" w:lineRule="auto"/>
      </w:pPr>
      <w:r>
        <w:separator/>
      </w:r>
    </w:p>
  </w:endnote>
  <w:endnote w:type="continuationSeparator" w:id="0">
    <w:p w14:paraId="3EAD8E5C" w14:textId="77777777" w:rsidR="00C219E7" w:rsidRDefault="00C219E7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12A2CE48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62C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CD0C" w14:textId="77777777" w:rsidR="00C219E7" w:rsidRDefault="00C219E7" w:rsidP="009E241C">
      <w:pPr>
        <w:spacing w:line="240" w:lineRule="auto"/>
      </w:pPr>
      <w:r>
        <w:separator/>
      </w:r>
    </w:p>
  </w:footnote>
  <w:footnote w:type="continuationSeparator" w:id="0">
    <w:p w14:paraId="6081A473" w14:textId="77777777" w:rsidR="00C219E7" w:rsidRDefault="00C219E7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8"/>
    <w:multiLevelType w:val="hybridMultilevel"/>
    <w:tmpl w:val="C4D84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220922"/>
    <w:multiLevelType w:val="hybridMultilevel"/>
    <w:tmpl w:val="15B06EDE"/>
    <w:lvl w:ilvl="0" w:tplc="CB8095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6289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C8C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24A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1E1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9EB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B43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C4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B44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E70141"/>
    <w:multiLevelType w:val="hybridMultilevel"/>
    <w:tmpl w:val="7E6EC1C0"/>
    <w:lvl w:ilvl="0" w:tplc="8D94F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28F1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5E2F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A800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567A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244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2B6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854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0A32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F7BAB"/>
    <w:multiLevelType w:val="hybridMultilevel"/>
    <w:tmpl w:val="44A284BA"/>
    <w:lvl w:ilvl="0" w:tplc="72F80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08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AC2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A6D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DC4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2C4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207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8C3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2FC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740455"/>
    <w:multiLevelType w:val="multilevel"/>
    <w:tmpl w:val="D77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4C3A7C"/>
    <w:multiLevelType w:val="multilevel"/>
    <w:tmpl w:val="B01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82727"/>
    <w:multiLevelType w:val="hybridMultilevel"/>
    <w:tmpl w:val="9AD8CAF2"/>
    <w:lvl w:ilvl="0" w:tplc="2A7088B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83B2DA9C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1A9E9576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413E484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9A7A9FD0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8738F2C8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90FA725A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7B2CCDF4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AAC6FE5C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FD790D"/>
    <w:multiLevelType w:val="hybridMultilevel"/>
    <w:tmpl w:val="8356D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827DA7"/>
    <w:multiLevelType w:val="multilevel"/>
    <w:tmpl w:val="69F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E73C0"/>
    <w:multiLevelType w:val="multilevel"/>
    <w:tmpl w:val="C58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B35BF"/>
    <w:multiLevelType w:val="multilevel"/>
    <w:tmpl w:val="172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E3EC5"/>
    <w:multiLevelType w:val="hybridMultilevel"/>
    <w:tmpl w:val="A4DAE282"/>
    <w:lvl w:ilvl="0" w:tplc="5AAC0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6E2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14A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0F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A0C8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E89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202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E8B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C2D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64B663E"/>
    <w:multiLevelType w:val="hybridMultilevel"/>
    <w:tmpl w:val="706C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7B566E"/>
    <w:multiLevelType w:val="multilevel"/>
    <w:tmpl w:val="F3EADF7E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8" w:hanging="432"/>
      </w:pPr>
      <w:rPr>
        <w:rFonts w:hint="default"/>
        <w:lang w:val="ru-RU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DD76641"/>
    <w:multiLevelType w:val="hybridMultilevel"/>
    <w:tmpl w:val="44AC070A"/>
    <w:lvl w:ilvl="0" w:tplc="497217A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F31AF250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674422BE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40E27E2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B01819CC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169A5034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557AA32A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2EACFF0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A04AAAE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945965779">
    <w:abstractNumId w:val="23"/>
  </w:num>
  <w:num w:numId="2" w16cid:durableId="1203590824">
    <w:abstractNumId w:val="5"/>
  </w:num>
  <w:num w:numId="3" w16cid:durableId="373892793">
    <w:abstractNumId w:val="18"/>
  </w:num>
  <w:num w:numId="4" w16cid:durableId="582372677">
    <w:abstractNumId w:val="6"/>
  </w:num>
  <w:num w:numId="5" w16cid:durableId="580917646">
    <w:abstractNumId w:val="7"/>
  </w:num>
  <w:num w:numId="6" w16cid:durableId="739133416">
    <w:abstractNumId w:val="22"/>
  </w:num>
  <w:num w:numId="7" w16cid:durableId="736441645">
    <w:abstractNumId w:val="13"/>
  </w:num>
  <w:num w:numId="8" w16cid:durableId="1370030234">
    <w:abstractNumId w:val="20"/>
  </w:num>
  <w:num w:numId="9" w16cid:durableId="1448086367">
    <w:abstractNumId w:val="32"/>
  </w:num>
  <w:num w:numId="10" w16cid:durableId="262810773">
    <w:abstractNumId w:val="17"/>
  </w:num>
  <w:num w:numId="11" w16cid:durableId="899051698">
    <w:abstractNumId w:val="16"/>
  </w:num>
  <w:num w:numId="12" w16cid:durableId="2125804398">
    <w:abstractNumId w:val="15"/>
  </w:num>
  <w:num w:numId="13" w16cid:durableId="84616158">
    <w:abstractNumId w:val="10"/>
  </w:num>
  <w:num w:numId="14" w16cid:durableId="917443197">
    <w:abstractNumId w:val="10"/>
  </w:num>
  <w:num w:numId="15" w16cid:durableId="952695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4"/>
  </w:num>
  <w:num w:numId="21" w16cid:durableId="1242906757">
    <w:abstractNumId w:val="26"/>
  </w:num>
  <w:num w:numId="22" w16cid:durableId="28766162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8"/>
  </w:num>
  <w:num w:numId="24" w16cid:durableId="1373845190">
    <w:abstractNumId w:val="30"/>
  </w:num>
  <w:num w:numId="25" w16cid:durableId="993534610">
    <w:abstractNumId w:val="27"/>
  </w:num>
  <w:num w:numId="26" w16cid:durableId="616714593">
    <w:abstractNumId w:val="21"/>
  </w:num>
  <w:num w:numId="27" w16cid:durableId="1383365082">
    <w:abstractNumId w:val="31"/>
  </w:num>
  <w:num w:numId="28" w16cid:durableId="580406747">
    <w:abstractNumId w:val="0"/>
  </w:num>
  <w:num w:numId="29" w16cid:durableId="1793861643">
    <w:abstractNumId w:val="19"/>
  </w:num>
  <w:num w:numId="30" w16cid:durableId="539245940">
    <w:abstractNumId w:val="4"/>
  </w:num>
  <w:num w:numId="31" w16cid:durableId="1966964468">
    <w:abstractNumId w:val="11"/>
  </w:num>
  <w:num w:numId="32" w16cid:durableId="1914512877">
    <w:abstractNumId w:val="12"/>
  </w:num>
  <w:num w:numId="33" w16cid:durableId="1844007750">
    <w:abstractNumId w:val="29"/>
  </w:num>
  <w:num w:numId="34" w16cid:durableId="1089614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15165080">
    <w:abstractNumId w:val="8"/>
  </w:num>
  <w:num w:numId="36" w16cid:durableId="23990797">
    <w:abstractNumId w:val="25"/>
  </w:num>
  <w:num w:numId="37" w16cid:durableId="1754426109">
    <w:abstractNumId w:val="9"/>
  </w:num>
  <w:num w:numId="38" w16cid:durableId="2045864002">
    <w:abstractNumId w:val="3"/>
  </w:num>
  <w:num w:numId="39" w16cid:durableId="2057267918">
    <w:abstractNumId w:val="33"/>
  </w:num>
  <w:num w:numId="40" w16cid:durableId="1931112760">
    <w:abstractNumId w:val="1"/>
  </w:num>
  <w:num w:numId="41" w16cid:durableId="1079329567">
    <w:abstractNumId w:val="2"/>
  </w:num>
  <w:num w:numId="42" w16cid:durableId="14092333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FF"/>
    <w:rsid w:val="000011C5"/>
    <w:rsid w:val="0002764F"/>
    <w:rsid w:val="00041E78"/>
    <w:rsid w:val="0004690E"/>
    <w:rsid w:val="00057229"/>
    <w:rsid w:val="00067630"/>
    <w:rsid w:val="000723CE"/>
    <w:rsid w:val="000771DA"/>
    <w:rsid w:val="000931F0"/>
    <w:rsid w:val="00094E54"/>
    <w:rsid w:val="00096692"/>
    <w:rsid w:val="000A204F"/>
    <w:rsid w:val="000B4D67"/>
    <w:rsid w:val="000B66FE"/>
    <w:rsid w:val="000D0C3C"/>
    <w:rsid w:val="000E0613"/>
    <w:rsid w:val="000F5BB7"/>
    <w:rsid w:val="00114AE4"/>
    <w:rsid w:val="00114C6D"/>
    <w:rsid w:val="001173CB"/>
    <w:rsid w:val="00120DCD"/>
    <w:rsid w:val="00121F02"/>
    <w:rsid w:val="00132470"/>
    <w:rsid w:val="00132AEF"/>
    <w:rsid w:val="00132B94"/>
    <w:rsid w:val="001376E6"/>
    <w:rsid w:val="001420E5"/>
    <w:rsid w:val="00175E98"/>
    <w:rsid w:val="0019537C"/>
    <w:rsid w:val="001A0B49"/>
    <w:rsid w:val="001A1E28"/>
    <w:rsid w:val="001C0F6C"/>
    <w:rsid w:val="001C28B4"/>
    <w:rsid w:val="001D61BB"/>
    <w:rsid w:val="001F068F"/>
    <w:rsid w:val="00213301"/>
    <w:rsid w:val="00247FE7"/>
    <w:rsid w:val="00251C4B"/>
    <w:rsid w:val="00262F0D"/>
    <w:rsid w:val="00264A1A"/>
    <w:rsid w:val="002835CA"/>
    <w:rsid w:val="002846A0"/>
    <w:rsid w:val="00284D74"/>
    <w:rsid w:val="00293E58"/>
    <w:rsid w:val="002A26E0"/>
    <w:rsid w:val="002B5FD2"/>
    <w:rsid w:val="002C1C3C"/>
    <w:rsid w:val="002D630F"/>
    <w:rsid w:val="002E4052"/>
    <w:rsid w:val="002E57A4"/>
    <w:rsid w:val="002E7F90"/>
    <w:rsid w:val="002F3F4E"/>
    <w:rsid w:val="003020AB"/>
    <w:rsid w:val="00305889"/>
    <w:rsid w:val="0032675E"/>
    <w:rsid w:val="00327D03"/>
    <w:rsid w:val="00370F87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1CB5"/>
    <w:rsid w:val="00424474"/>
    <w:rsid w:val="0043345C"/>
    <w:rsid w:val="0044386D"/>
    <w:rsid w:val="00445A7C"/>
    <w:rsid w:val="0046051C"/>
    <w:rsid w:val="00476D22"/>
    <w:rsid w:val="00493B9E"/>
    <w:rsid w:val="004970CF"/>
    <w:rsid w:val="004A361A"/>
    <w:rsid w:val="004A6D8F"/>
    <w:rsid w:val="004A7F7F"/>
    <w:rsid w:val="004D41EA"/>
    <w:rsid w:val="004D4AF9"/>
    <w:rsid w:val="004E29FE"/>
    <w:rsid w:val="004E6313"/>
    <w:rsid w:val="004F2ABF"/>
    <w:rsid w:val="004F57C0"/>
    <w:rsid w:val="004F68F7"/>
    <w:rsid w:val="00503803"/>
    <w:rsid w:val="0050534D"/>
    <w:rsid w:val="00522E95"/>
    <w:rsid w:val="005231CF"/>
    <w:rsid w:val="00560284"/>
    <w:rsid w:val="005664F9"/>
    <w:rsid w:val="00572656"/>
    <w:rsid w:val="005905CE"/>
    <w:rsid w:val="0059089D"/>
    <w:rsid w:val="00590944"/>
    <w:rsid w:val="00595CA8"/>
    <w:rsid w:val="005C530E"/>
    <w:rsid w:val="005E4761"/>
    <w:rsid w:val="00604FF0"/>
    <w:rsid w:val="006115B5"/>
    <w:rsid w:val="00611D7C"/>
    <w:rsid w:val="00613B3A"/>
    <w:rsid w:val="00614BA6"/>
    <w:rsid w:val="006165FA"/>
    <w:rsid w:val="006264CD"/>
    <w:rsid w:val="00631DB3"/>
    <w:rsid w:val="006343F4"/>
    <w:rsid w:val="006353DA"/>
    <w:rsid w:val="006409D5"/>
    <w:rsid w:val="0064100B"/>
    <w:rsid w:val="006450C5"/>
    <w:rsid w:val="00672C75"/>
    <w:rsid w:val="00673B5F"/>
    <w:rsid w:val="00682895"/>
    <w:rsid w:val="00686FF3"/>
    <w:rsid w:val="006873F3"/>
    <w:rsid w:val="00694FB1"/>
    <w:rsid w:val="00695930"/>
    <w:rsid w:val="006A20CE"/>
    <w:rsid w:val="006C22C1"/>
    <w:rsid w:val="006C25EF"/>
    <w:rsid w:val="006C66AC"/>
    <w:rsid w:val="006D60CA"/>
    <w:rsid w:val="006D6BEF"/>
    <w:rsid w:val="006E66F0"/>
    <w:rsid w:val="00703CFC"/>
    <w:rsid w:val="00713363"/>
    <w:rsid w:val="00720F20"/>
    <w:rsid w:val="00731448"/>
    <w:rsid w:val="00736E3F"/>
    <w:rsid w:val="007441CB"/>
    <w:rsid w:val="00746B4B"/>
    <w:rsid w:val="007515FD"/>
    <w:rsid w:val="00760277"/>
    <w:rsid w:val="00770400"/>
    <w:rsid w:val="00774165"/>
    <w:rsid w:val="00775098"/>
    <w:rsid w:val="0079261E"/>
    <w:rsid w:val="007A44FE"/>
    <w:rsid w:val="007A665C"/>
    <w:rsid w:val="007C5D73"/>
    <w:rsid w:val="007E63EC"/>
    <w:rsid w:val="007F7A20"/>
    <w:rsid w:val="008039CE"/>
    <w:rsid w:val="00803B7E"/>
    <w:rsid w:val="00804139"/>
    <w:rsid w:val="008056A0"/>
    <w:rsid w:val="00811E9C"/>
    <w:rsid w:val="00817448"/>
    <w:rsid w:val="0082118E"/>
    <w:rsid w:val="008220F3"/>
    <w:rsid w:val="0082399D"/>
    <w:rsid w:val="00830FE3"/>
    <w:rsid w:val="008421AA"/>
    <w:rsid w:val="00857DA4"/>
    <w:rsid w:val="00881DDF"/>
    <w:rsid w:val="00883A5F"/>
    <w:rsid w:val="00887A57"/>
    <w:rsid w:val="00894539"/>
    <w:rsid w:val="008C0618"/>
    <w:rsid w:val="008D2A2A"/>
    <w:rsid w:val="008E26E2"/>
    <w:rsid w:val="008E50D9"/>
    <w:rsid w:val="008E5B46"/>
    <w:rsid w:val="009012D6"/>
    <w:rsid w:val="00911A3F"/>
    <w:rsid w:val="009174B2"/>
    <w:rsid w:val="009368C6"/>
    <w:rsid w:val="00940449"/>
    <w:rsid w:val="009452DE"/>
    <w:rsid w:val="00954847"/>
    <w:rsid w:val="00973B47"/>
    <w:rsid w:val="0098029A"/>
    <w:rsid w:val="00985242"/>
    <w:rsid w:val="00992595"/>
    <w:rsid w:val="00995D99"/>
    <w:rsid w:val="009A23A9"/>
    <w:rsid w:val="009A5667"/>
    <w:rsid w:val="009B08F7"/>
    <w:rsid w:val="009B51F7"/>
    <w:rsid w:val="009E241C"/>
    <w:rsid w:val="00A111F3"/>
    <w:rsid w:val="00A21061"/>
    <w:rsid w:val="00A308BC"/>
    <w:rsid w:val="00A3205E"/>
    <w:rsid w:val="00A346C7"/>
    <w:rsid w:val="00A3564A"/>
    <w:rsid w:val="00A45DE8"/>
    <w:rsid w:val="00A7314D"/>
    <w:rsid w:val="00A81D7D"/>
    <w:rsid w:val="00A82134"/>
    <w:rsid w:val="00A84CF4"/>
    <w:rsid w:val="00AA0CF4"/>
    <w:rsid w:val="00AA0F56"/>
    <w:rsid w:val="00AC6A22"/>
    <w:rsid w:val="00AD63D8"/>
    <w:rsid w:val="00AD6E45"/>
    <w:rsid w:val="00AE5E15"/>
    <w:rsid w:val="00AF5003"/>
    <w:rsid w:val="00B06689"/>
    <w:rsid w:val="00B1239F"/>
    <w:rsid w:val="00B12989"/>
    <w:rsid w:val="00B1409F"/>
    <w:rsid w:val="00B214FF"/>
    <w:rsid w:val="00B2160F"/>
    <w:rsid w:val="00B21B57"/>
    <w:rsid w:val="00B23137"/>
    <w:rsid w:val="00B245C6"/>
    <w:rsid w:val="00B4731A"/>
    <w:rsid w:val="00B63682"/>
    <w:rsid w:val="00B67CA8"/>
    <w:rsid w:val="00B702B6"/>
    <w:rsid w:val="00B82381"/>
    <w:rsid w:val="00B929CB"/>
    <w:rsid w:val="00B94636"/>
    <w:rsid w:val="00BB33A8"/>
    <w:rsid w:val="00BC2C77"/>
    <w:rsid w:val="00BC613B"/>
    <w:rsid w:val="00BE21EF"/>
    <w:rsid w:val="00BE53BC"/>
    <w:rsid w:val="00C029BD"/>
    <w:rsid w:val="00C15998"/>
    <w:rsid w:val="00C219E7"/>
    <w:rsid w:val="00C36F76"/>
    <w:rsid w:val="00C409E6"/>
    <w:rsid w:val="00C46AD4"/>
    <w:rsid w:val="00C50B1C"/>
    <w:rsid w:val="00C548B5"/>
    <w:rsid w:val="00C563A7"/>
    <w:rsid w:val="00C70488"/>
    <w:rsid w:val="00C71B45"/>
    <w:rsid w:val="00C84DC2"/>
    <w:rsid w:val="00C924B7"/>
    <w:rsid w:val="00CB15BE"/>
    <w:rsid w:val="00CB7695"/>
    <w:rsid w:val="00CC2332"/>
    <w:rsid w:val="00CD0053"/>
    <w:rsid w:val="00CD2AF9"/>
    <w:rsid w:val="00CD5FD0"/>
    <w:rsid w:val="00CF4695"/>
    <w:rsid w:val="00CF590B"/>
    <w:rsid w:val="00D002F8"/>
    <w:rsid w:val="00D076E6"/>
    <w:rsid w:val="00D1185C"/>
    <w:rsid w:val="00D13578"/>
    <w:rsid w:val="00D50D8F"/>
    <w:rsid w:val="00D52270"/>
    <w:rsid w:val="00D57C94"/>
    <w:rsid w:val="00D75352"/>
    <w:rsid w:val="00D76624"/>
    <w:rsid w:val="00D77325"/>
    <w:rsid w:val="00D83CB7"/>
    <w:rsid w:val="00D91ABD"/>
    <w:rsid w:val="00D946F1"/>
    <w:rsid w:val="00D97C55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EF08B8"/>
    <w:rsid w:val="00EF3251"/>
    <w:rsid w:val="00F04843"/>
    <w:rsid w:val="00F06127"/>
    <w:rsid w:val="00F16674"/>
    <w:rsid w:val="00F40189"/>
    <w:rsid w:val="00F67AA0"/>
    <w:rsid w:val="00F7754B"/>
    <w:rsid w:val="00F91AF3"/>
    <w:rsid w:val="00F9337D"/>
    <w:rsid w:val="00FA3214"/>
    <w:rsid w:val="00FA4A4A"/>
    <w:rsid w:val="00FB33DB"/>
    <w:rsid w:val="00FB5421"/>
    <w:rsid w:val="00FB5D6A"/>
    <w:rsid w:val="00FB7ED5"/>
    <w:rsid w:val="00FC3FB4"/>
    <w:rsid w:val="00FD3F1B"/>
    <w:rsid w:val="00FE75E1"/>
    <w:rsid w:val="00FF0299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6B131"/>
  <w15:chartTrackingRefBased/>
  <w15:docId w15:val="{04ACDB43-2B95-459C-98EF-CF256D54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E061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792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6D6BEF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6D6B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0"/>
    <w:next w:val="a0"/>
    <w:autoRedefine/>
    <w:uiPriority w:val="39"/>
    <w:unhideWhenUsed/>
    <w:rsid w:val="00FB542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1723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18</cp:revision>
  <cp:lastPrinted>2025-03-03T01:57:00Z</cp:lastPrinted>
  <dcterms:created xsi:type="dcterms:W3CDTF">2026-04-18T21:37:00Z</dcterms:created>
  <dcterms:modified xsi:type="dcterms:W3CDTF">2026-05-25T13:57:00Z</dcterms:modified>
</cp:coreProperties>
</file>